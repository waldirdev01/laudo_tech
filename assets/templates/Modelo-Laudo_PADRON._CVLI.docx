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A09E" w14:textId="77777777" w:rsidR="009D581C" w:rsidRDefault="009D581C" w:rsidP="0064552D">
      <w:pPr>
        <w:pStyle w:val="SEBAL"/>
        <w:spacing w:after="0" w:line="300" w:lineRule="auto"/>
        <w:jc w:val="center"/>
        <w:rPr>
          <w:sz w:val="44"/>
          <w:szCs w:val="44"/>
        </w:rPr>
      </w:pPr>
    </w:p>
    <w:p w14:paraId="6E04877C" w14:textId="77777777" w:rsidR="009D581C" w:rsidRDefault="009D581C" w:rsidP="0064552D">
      <w:pPr>
        <w:pStyle w:val="SEBAL"/>
        <w:spacing w:after="0" w:line="300" w:lineRule="auto"/>
        <w:jc w:val="center"/>
        <w:rPr>
          <w:sz w:val="44"/>
          <w:szCs w:val="44"/>
        </w:rPr>
      </w:pPr>
    </w:p>
    <w:p w14:paraId="45CB7CA9" w14:textId="69795025" w:rsidR="000A6DBC" w:rsidRPr="004A3C53" w:rsidRDefault="00FD7F95" w:rsidP="0064552D">
      <w:pPr>
        <w:pStyle w:val="SEBAL"/>
        <w:spacing w:after="0" w:line="300" w:lineRule="auto"/>
        <w:jc w:val="center"/>
        <w:rPr>
          <w:sz w:val="44"/>
          <w:szCs w:val="44"/>
        </w:rPr>
      </w:pPr>
      <w:r w:rsidRPr="004A3C53">
        <w:rPr>
          <w:sz w:val="44"/>
          <w:szCs w:val="44"/>
        </w:rPr>
        <w:t>LAUDO DE PERÍCIA CRIMINAL</w:t>
      </w:r>
    </w:p>
    <w:p w14:paraId="53FECA4B" w14:textId="77777777" w:rsidR="009D581C" w:rsidRDefault="009D581C" w:rsidP="0064552D">
      <w:pPr>
        <w:pStyle w:val="SEBAL"/>
        <w:spacing w:after="0" w:line="300" w:lineRule="auto"/>
        <w:jc w:val="center"/>
        <w:rPr>
          <w:sz w:val="28"/>
          <w:szCs w:val="28"/>
        </w:rPr>
      </w:pPr>
    </w:p>
    <w:p w14:paraId="3D780BEB" w14:textId="5BFEAB4F" w:rsidR="00FD7F95" w:rsidRPr="004A3C53" w:rsidRDefault="005F7530" w:rsidP="0064552D">
      <w:pPr>
        <w:pStyle w:val="SEBAL"/>
        <w:spacing w:after="0" w:line="30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LOCAL DE MORTE VIOLENTA</w:t>
      </w:r>
    </w:p>
    <w:p w14:paraId="2A7A3D95" w14:textId="77777777" w:rsidR="000A6DBC" w:rsidRPr="004A3C53" w:rsidRDefault="000A6DBC" w:rsidP="0064552D">
      <w:pPr>
        <w:pStyle w:val="SEBAL"/>
        <w:spacing w:after="0" w:line="300" w:lineRule="auto"/>
        <w:jc w:val="center"/>
        <w:rPr>
          <w:sz w:val="26"/>
          <w:szCs w:val="26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0A6DBC" w:rsidRPr="004A3C53" w14:paraId="63056588" w14:textId="77777777" w:rsidTr="0064552D">
        <w:tc>
          <w:tcPr>
            <w:tcW w:w="2660" w:type="dxa"/>
          </w:tcPr>
          <w:p w14:paraId="2E993CF8" w14:textId="57134B5E" w:rsidR="000A6DBC" w:rsidRPr="004A3C53" w:rsidRDefault="000A6DBC" w:rsidP="0064552D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Procedimento:</w:t>
            </w:r>
            <w:r w:rsidR="0090786E">
              <w:rPr>
                <w:rFonts w:cs="Verdana"/>
              </w:rPr>
              <w:t xml:space="preserve"> </w:t>
            </w:r>
          </w:p>
        </w:tc>
        <w:tc>
          <w:tcPr>
            <w:tcW w:w="6427" w:type="dxa"/>
          </w:tcPr>
          <w:p w14:paraId="47C4C6A4" w14:textId="1487A052" w:rsidR="000A6DBC" w:rsidRPr="003E56D7" w:rsidRDefault="00DC309C" w:rsidP="00DC309C">
            <w:pPr>
              <w:widowControl w:val="0"/>
              <w:suppressAutoHyphens/>
              <w:spacing w:after="12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color w:val="3333FF"/>
              </w:rPr>
              <w:t>Número do P</w:t>
            </w:r>
            <w:r w:rsidR="0090786E" w:rsidRPr="003E56D7">
              <w:rPr>
                <w:rFonts w:cs="Verdana"/>
                <w:i/>
                <w:color w:val="3333FF"/>
              </w:rPr>
              <w:t xml:space="preserve">rotocolo </w:t>
            </w:r>
            <w:r w:rsidRPr="003E56D7">
              <w:rPr>
                <w:rFonts w:cs="Verdana"/>
                <w:i/>
                <w:color w:val="3333FF"/>
              </w:rPr>
              <w:t>J</w:t>
            </w:r>
            <w:r w:rsidR="0090786E" w:rsidRPr="003E56D7">
              <w:rPr>
                <w:rFonts w:cs="Verdana"/>
                <w:i/>
                <w:color w:val="3333FF"/>
              </w:rPr>
              <w:t>udicial</w:t>
            </w:r>
            <w:r w:rsidRPr="003E56D7">
              <w:rPr>
                <w:rFonts w:cs="Verdana"/>
                <w:i/>
                <w:color w:val="3333FF"/>
              </w:rPr>
              <w:t xml:space="preserve"> </w:t>
            </w:r>
            <w:r w:rsidR="0090786E" w:rsidRPr="003E56D7">
              <w:rPr>
                <w:rFonts w:cs="Verdana"/>
                <w:i/>
                <w:color w:val="3333FF"/>
              </w:rPr>
              <w:t>/ RAI</w:t>
            </w:r>
            <w:r w:rsidRPr="003E56D7">
              <w:rPr>
                <w:rFonts w:cs="Verdana"/>
                <w:i/>
                <w:color w:val="3333FF"/>
              </w:rPr>
              <w:t xml:space="preserve"> </w:t>
            </w:r>
            <w:r w:rsidR="0090786E" w:rsidRPr="003E56D7">
              <w:rPr>
                <w:rFonts w:cs="Verdana"/>
                <w:i/>
                <w:color w:val="3333FF"/>
              </w:rPr>
              <w:t>/ Número I</w:t>
            </w:r>
            <w:r w:rsidRPr="003E56D7">
              <w:rPr>
                <w:rFonts w:cs="Verdana"/>
                <w:i/>
                <w:color w:val="3333FF"/>
              </w:rPr>
              <w:t>.</w:t>
            </w:r>
            <w:r w:rsidR="0090786E" w:rsidRPr="003E56D7">
              <w:rPr>
                <w:rFonts w:cs="Verdana"/>
                <w:i/>
                <w:color w:val="3333FF"/>
              </w:rPr>
              <w:t>P</w:t>
            </w:r>
            <w:r w:rsidRPr="003E56D7">
              <w:rPr>
                <w:rFonts w:cs="Verdana"/>
                <w:i/>
                <w:color w:val="3333FF"/>
              </w:rPr>
              <w:t>.</w:t>
            </w:r>
          </w:p>
        </w:tc>
      </w:tr>
      <w:tr w:rsidR="000A6DBC" w:rsidRPr="004A3C53" w14:paraId="0F22E811" w14:textId="77777777" w:rsidTr="0064552D">
        <w:tc>
          <w:tcPr>
            <w:tcW w:w="2660" w:type="dxa"/>
          </w:tcPr>
          <w:p w14:paraId="6114F815" w14:textId="77777777" w:rsidR="000A6DBC" w:rsidRPr="004A3C53" w:rsidRDefault="000A6DBC" w:rsidP="0064552D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Requisitante:</w:t>
            </w:r>
          </w:p>
        </w:tc>
        <w:tc>
          <w:tcPr>
            <w:tcW w:w="6427" w:type="dxa"/>
          </w:tcPr>
          <w:p w14:paraId="7C7E2A1F" w14:textId="1FA43072" w:rsidR="000A6DBC" w:rsidRPr="003E56D7" w:rsidRDefault="0090786E" w:rsidP="00DC309C">
            <w:pPr>
              <w:widowControl w:val="0"/>
              <w:suppressAutoHyphens/>
              <w:spacing w:after="120"/>
              <w:rPr>
                <w:rFonts w:cs="Verdana"/>
                <w:i/>
                <w:color w:val="3333FF"/>
              </w:rPr>
            </w:pPr>
            <w:r w:rsidRPr="003E56D7">
              <w:rPr>
                <w:rFonts w:cs="Verdana"/>
                <w:i/>
                <w:color w:val="3333FF"/>
              </w:rPr>
              <w:t xml:space="preserve">Unidade </w:t>
            </w:r>
            <w:r w:rsidR="00DC309C" w:rsidRPr="00E13C5A">
              <w:rPr>
                <w:rFonts w:cs="Verdana"/>
                <w:i/>
                <w:color w:val="3333FF"/>
              </w:rPr>
              <w:t>R</w:t>
            </w:r>
            <w:r w:rsidRPr="00E13C5A">
              <w:rPr>
                <w:rFonts w:cs="Verdana"/>
                <w:i/>
                <w:color w:val="3333FF"/>
              </w:rPr>
              <w:t>equisitante</w:t>
            </w:r>
            <w:r w:rsidRPr="003E56D7">
              <w:rPr>
                <w:rFonts w:cs="Verdana"/>
                <w:i/>
                <w:color w:val="3333FF"/>
              </w:rPr>
              <w:t xml:space="preserve"> – Delegacia</w:t>
            </w:r>
            <w:r w:rsidR="00DC309C" w:rsidRPr="003E56D7">
              <w:rPr>
                <w:rFonts w:cs="Verdana"/>
                <w:i/>
                <w:color w:val="3333FF"/>
              </w:rPr>
              <w:t xml:space="preserve"> </w:t>
            </w:r>
            <w:r w:rsidRPr="003E56D7">
              <w:rPr>
                <w:rFonts w:cs="Verdana"/>
                <w:i/>
                <w:color w:val="3333FF"/>
              </w:rPr>
              <w:t xml:space="preserve">/ Vara </w:t>
            </w:r>
            <w:r w:rsidR="00DC309C" w:rsidRPr="003E56D7">
              <w:rPr>
                <w:rFonts w:cs="Verdana"/>
                <w:i/>
                <w:color w:val="3333FF"/>
              </w:rPr>
              <w:t>C</w:t>
            </w:r>
            <w:r w:rsidRPr="003E56D7">
              <w:rPr>
                <w:rFonts w:cs="Verdana"/>
                <w:i/>
                <w:color w:val="3333FF"/>
              </w:rPr>
              <w:t>riminal</w:t>
            </w:r>
            <w:r w:rsidR="00DC309C" w:rsidRPr="003E56D7">
              <w:rPr>
                <w:rFonts w:cs="Verdana"/>
                <w:i/>
                <w:color w:val="3333FF"/>
              </w:rPr>
              <w:t xml:space="preserve"> </w:t>
            </w:r>
            <w:r w:rsidRPr="003E56D7">
              <w:rPr>
                <w:rFonts w:cs="Verdana"/>
                <w:i/>
                <w:color w:val="3333FF"/>
              </w:rPr>
              <w:t>/ Promotoria</w:t>
            </w:r>
            <w:r w:rsidR="00DC309C" w:rsidRPr="003E56D7">
              <w:rPr>
                <w:rFonts w:cs="Verdana"/>
                <w:i/>
                <w:color w:val="3333FF"/>
              </w:rPr>
              <w:t xml:space="preserve"> de Justiça</w:t>
            </w:r>
          </w:p>
        </w:tc>
      </w:tr>
      <w:tr w:rsidR="00C36F47" w:rsidRPr="004A3C53" w14:paraId="27042F46" w14:textId="77777777" w:rsidTr="0064552D">
        <w:tc>
          <w:tcPr>
            <w:tcW w:w="2660" w:type="dxa"/>
          </w:tcPr>
          <w:p w14:paraId="064E5654" w14:textId="0D5B0C4D" w:rsidR="00C36F47" w:rsidRPr="004A3C53" w:rsidRDefault="00C36F47" w:rsidP="00DC309C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Delegacia</w:t>
            </w:r>
            <w:r w:rsidR="005B45B1">
              <w:rPr>
                <w:rFonts w:cs="Verdana"/>
              </w:rPr>
              <w:t xml:space="preserve"> </w:t>
            </w:r>
            <w:r w:rsidR="00DC309C">
              <w:rPr>
                <w:rFonts w:cs="Verdana"/>
              </w:rPr>
              <w:t>A</w:t>
            </w:r>
            <w:r w:rsidR="00C35B32">
              <w:rPr>
                <w:rFonts w:cs="Verdana"/>
              </w:rPr>
              <w:t>feta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</w:tcPr>
          <w:p w14:paraId="065286A6" w14:textId="48E51836" w:rsidR="00C36F47" w:rsidRPr="004A3C53" w:rsidRDefault="00C36F47" w:rsidP="005B45B1">
            <w:pPr>
              <w:widowControl w:val="0"/>
              <w:suppressAutoHyphens/>
              <w:spacing w:after="120"/>
              <w:rPr>
                <w:rFonts w:eastAsia="Lucida Sans Unicode"/>
                <w:noProof/>
                <w:szCs w:val="24"/>
              </w:rPr>
            </w:pPr>
          </w:p>
        </w:tc>
      </w:tr>
      <w:tr w:rsidR="000A6DBC" w:rsidRPr="004A3C53" w14:paraId="4A6EA470" w14:textId="77777777" w:rsidTr="0064552D">
        <w:tc>
          <w:tcPr>
            <w:tcW w:w="2660" w:type="dxa"/>
          </w:tcPr>
          <w:p w14:paraId="492D90F1" w14:textId="77777777" w:rsidR="000A6DBC" w:rsidRPr="004A3C53" w:rsidRDefault="000A6DBC" w:rsidP="0064552D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Pessoas Envolvidas:</w:t>
            </w:r>
          </w:p>
        </w:tc>
        <w:tc>
          <w:tcPr>
            <w:tcW w:w="6427" w:type="dxa"/>
          </w:tcPr>
          <w:p w14:paraId="741E534D" w14:textId="4C56D6BE" w:rsidR="000A6DBC" w:rsidRPr="003E56D7" w:rsidRDefault="0090786E" w:rsidP="003E56D7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noProof/>
                <w:color w:val="3333FF"/>
              </w:rPr>
              <w:t>Vítima</w:t>
            </w:r>
            <w:r w:rsidR="003E56D7" w:rsidRPr="003E56D7">
              <w:rPr>
                <w:rFonts w:cs="Verdana"/>
                <w:i/>
                <w:noProof/>
                <w:color w:val="3333FF"/>
              </w:rPr>
              <w:t>(</w:t>
            </w:r>
            <w:r w:rsidRPr="003E56D7">
              <w:rPr>
                <w:rFonts w:cs="Verdana"/>
                <w:i/>
                <w:noProof/>
                <w:color w:val="3333FF"/>
              </w:rPr>
              <w:t>s</w:t>
            </w:r>
            <w:r w:rsidR="003E56D7" w:rsidRPr="003E56D7">
              <w:rPr>
                <w:rFonts w:cs="Verdana"/>
                <w:i/>
                <w:noProof/>
                <w:color w:val="3333FF"/>
              </w:rPr>
              <w:t>)</w:t>
            </w:r>
            <w:r w:rsidRPr="003E56D7">
              <w:rPr>
                <w:rFonts w:cs="Verdana"/>
                <w:i/>
                <w:noProof/>
                <w:color w:val="3333FF"/>
              </w:rPr>
              <w:t xml:space="preserve"> e </w:t>
            </w:r>
            <w:r w:rsidR="00DC309C" w:rsidRPr="003E56D7">
              <w:rPr>
                <w:rFonts w:cs="Verdana"/>
                <w:i/>
                <w:noProof/>
                <w:color w:val="3333FF"/>
              </w:rPr>
              <w:t>S</w:t>
            </w:r>
            <w:r w:rsidRPr="003E56D7">
              <w:rPr>
                <w:rFonts w:cs="Verdana"/>
                <w:i/>
                <w:noProof/>
                <w:color w:val="3333FF"/>
              </w:rPr>
              <w:t>usposto</w:t>
            </w:r>
            <w:r w:rsidR="003E56D7" w:rsidRPr="003E56D7">
              <w:rPr>
                <w:rFonts w:cs="Verdana"/>
                <w:i/>
                <w:noProof/>
                <w:color w:val="3333FF"/>
              </w:rPr>
              <w:t>(s)</w:t>
            </w:r>
            <w:r w:rsidRPr="003E56D7">
              <w:rPr>
                <w:rFonts w:cs="Verdana"/>
                <w:i/>
                <w:noProof/>
                <w:color w:val="3333FF"/>
              </w:rPr>
              <w:t xml:space="preserve"> </w:t>
            </w:r>
            <w:r w:rsidR="00DC309C" w:rsidRPr="003E56D7">
              <w:rPr>
                <w:rFonts w:cs="Verdana"/>
                <w:i/>
                <w:noProof/>
                <w:color w:val="3333FF"/>
              </w:rPr>
              <w:t>A</w:t>
            </w:r>
            <w:r w:rsidRPr="003E56D7">
              <w:rPr>
                <w:rFonts w:cs="Verdana"/>
                <w:i/>
                <w:noProof/>
                <w:color w:val="3333FF"/>
              </w:rPr>
              <w:t>utor</w:t>
            </w:r>
            <w:r w:rsidR="003E56D7" w:rsidRPr="003E56D7">
              <w:rPr>
                <w:rFonts w:cs="Verdana"/>
                <w:i/>
                <w:noProof/>
                <w:color w:val="3333FF"/>
              </w:rPr>
              <w:t>(es)</w:t>
            </w:r>
            <w:r w:rsidR="00F4228D" w:rsidRPr="003E56D7">
              <w:rPr>
                <w:rFonts w:cs="Verdana"/>
                <w:i/>
                <w:noProof/>
                <w:color w:val="3333FF"/>
              </w:rPr>
              <w:br/>
            </w:r>
          </w:p>
        </w:tc>
      </w:tr>
    </w:tbl>
    <w:p w14:paraId="5C4170F0" w14:textId="77777777" w:rsidR="000A6DBC" w:rsidRPr="004A3C53" w:rsidRDefault="000A6DBC" w:rsidP="0064552D">
      <w:pPr>
        <w:widowControl w:val="0"/>
        <w:spacing w:line="300" w:lineRule="auto"/>
        <w:rPr>
          <w:rFonts w:cs="Verdana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0A6DBC" w:rsidRPr="004A3C53" w14:paraId="3A70A6E9" w14:textId="77777777" w:rsidTr="0064552D">
        <w:tc>
          <w:tcPr>
            <w:tcW w:w="2660" w:type="dxa"/>
          </w:tcPr>
          <w:p w14:paraId="55968E5D" w14:textId="77777777" w:rsidR="000A6DBC" w:rsidRPr="004A3C53" w:rsidRDefault="000A6DBC" w:rsidP="0064552D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Unidade Pericial:</w:t>
            </w:r>
          </w:p>
        </w:tc>
        <w:tc>
          <w:tcPr>
            <w:tcW w:w="6427" w:type="dxa"/>
          </w:tcPr>
          <w:p w14:paraId="0BE06433" w14:textId="233A9CDB" w:rsidR="000A6DBC" w:rsidRPr="004A3C53" w:rsidRDefault="000A6DBC" w:rsidP="00D913A9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cs="Verdana"/>
              </w:rPr>
            </w:pPr>
          </w:p>
        </w:tc>
      </w:tr>
      <w:tr w:rsidR="000A6DBC" w:rsidRPr="004A3C53" w14:paraId="016BED6D" w14:textId="77777777" w:rsidTr="0064552D">
        <w:tc>
          <w:tcPr>
            <w:tcW w:w="2660" w:type="dxa"/>
          </w:tcPr>
          <w:p w14:paraId="0EBFFCD5" w14:textId="6642B7DF" w:rsidR="000A6DBC" w:rsidRPr="004A3C53" w:rsidRDefault="000A6DBC" w:rsidP="0064552D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Perito</w:t>
            </w:r>
            <w:r w:rsidR="00F55C80">
              <w:rPr>
                <w:rFonts w:cs="Verdana"/>
              </w:rPr>
              <w:t>(</w:t>
            </w:r>
            <w:r w:rsidRPr="004A3C53">
              <w:rPr>
                <w:rFonts w:cs="Verdana"/>
              </w:rPr>
              <w:t>s</w:t>
            </w:r>
            <w:r w:rsidR="00F55C80"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 xml:space="preserve"> Crimina</w:t>
            </w:r>
            <w:r w:rsidR="00F55C80">
              <w:rPr>
                <w:rFonts w:cs="Verdana"/>
              </w:rPr>
              <w:t>l(</w:t>
            </w:r>
            <w:proofErr w:type="spellStart"/>
            <w:r w:rsidRPr="004A3C53">
              <w:rPr>
                <w:rFonts w:cs="Verdana"/>
              </w:rPr>
              <w:t>is</w:t>
            </w:r>
            <w:proofErr w:type="spellEnd"/>
            <w:r w:rsidR="00F55C80"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</w:tcPr>
          <w:p w14:paraId="714F11D4" w14:textId="7125CF1B" w:rsidR="000A6DBC" w:rsidRPr="005F7530" w:rsidRDefault="000A6DBC" w:rsidP="005F7530">
            <w:pPr>
              <w:autoSpaceDE w:val="0"/>
              <w:autoSpaceDN w:val="0"/>
              <w:adjustRightInd w:val="0"/>
              <w:spacing w:line="300" w:lineRule="auto"/>
              <w:rPr>
                <w:rFonts w:cs="Verdana"/>
                <w:szCs w:val="24"/>
              </w:rPr>
            </w:pPr>
          </w:p>
        </w:tc>
      </w:tr>
      <w:tr w:rsidR="000A6DBC" w:rsidRPr="004A3C53" w14:paraId="11DF1F1D" w14:textId="77777777" w:rsidTr="0064552D">
        <w:tc>
          <w:tcPr>
            <w:tcW w:w="2660" w:type="dxa"/>
          </w:tcPr>
          <w:p w14:paraId="2480285F" w14:textId="76113001" w:rsidR="000A6DBC" w:rsidRPr="004A3C53" w:rsidRDefault="00F85340" w:rsidP="0064552D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>
              <w:rPr>
                <w:rFonts w:cs="Verdana"/>
              </w:rPr>
              <w:t>Data</w:t>
            </w:r>
            <w:r w:rsidR="000A6DBC" w:rsidRPr="004A3C53">
              <w:rPr>
                <w:rFonts w:cs="Verdana"/>
              </w:rPr>
              <w:t xml:space="preserve"> do Exame:</w:t>
            </w:r>
          </w:p>
        </w:tc>
        <w:tc>
          <w:tcPr>
            <w:tcW w:w="6427" w:type="dxa"/>
          </w:tcPr>
          <w:p w14:paraId="639979B6" w14:textId="0253B162" w:rsidR="000A6DBC" w:rsidRPr="004A3C53" w:rsidRDefault="000A6DBC" w:rsidP="00D913A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</w:p>
        </w:tc>
      </w:tr>
    </w:tbl>
    <w:p w14:paraId="37B94B31" w14:textId="77777777" w:rsidR="000A6DBC" w:rsidRPr="004A3C53" w:rsidRDefault="000A6DBC" w:rsidP="00C92142">
      <w:pPr>
        <w:pStyle w:val="Recuodecorpodetexto"/>
        <w:spacing w:line="300" w:lineRule="auto"/>
        <w:ind w:left="0" w:firstLine="1134"/>
        <w:jc w:val="both"/>
        <w:rPr>
          <w:rFonts w:cs="Arial"/>
          <w:szCs w:val="24"/>
          <w:lang w:val="pt-BR"/>
        </w:rPr>
      </w:pPr>
    </w:p>
    <w:p w14:paraId="04918AA4" w14:textId="77777777" w:rsidR="001400A2" w:rsidRPr="00BB62F3" w:rsidRDefault="001400A2" w:rsidP="001400A2">
      <w:pPr>
        <w:widowControl w:val="0"/>
        <w:spacing w:line="300" w:lineRule="auto"/>
        <w:rPr>
          <w:rFonts w:cs="Verdana"/>
          <w:szCs w:val="24"/>
        </w:rPr>
      </w:pPr>
    </w:p>
    <w:p w14:paraId="5E8075CA" w14:textId="77777777" w:rsidR="001400A2" w:rsidRPr="001400A2" w:rsidRDefault="001400A2" w:rsidP="00D4269F">
      <w:pPr>
        <w:numPr>
          <w:ilvl w:val="0"/>
          <w:numId w:val="1"/>
        </w:numPr>
        <w:spacing w:line="300" w:lineRule="auto"/>
        <w:ind w:left="0" w:firstLine="0"/>
        <w:rPr>
          <w:b/>
          <w:szCs w:val="24"/>
        </w:rPr>
      </w:pPr>
      <w:r w:rsidRPr="001400A2">
        <w:rPr>
          <w:b/>
          <w:szCs w:val="24"/>
        </w:rPr>
        <w:t>HISTÓRICO</w:t>
      </w:r>
    </w:p>
    <w:p w14:paraId="3EAC8FE5" w14:textId="2D1B85D6" w:rsidR="000B68F0" w:rsidRPr="00E52726" w:rsidRDefault="009D543C" w:rsidP="000B68F0">
      <w:pPr>
        <w:spacing w:line="300" w:lineRule="auto"/>
        <w:ind w:firstLine="709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b/>
          <w:i/>
          <w:color w:val="3333FF"/>
          <w:sz w:val="22"/>
          <w:szCs w:val="22"/>
          <w:u w:val="single"/>
        </w:rPr>
        <w:t>Fazer</w:t>
      </w:r>
      <w:r w:rsidRPr="00E52726">
        <w:rPr>
          <w:rFonts w:cs="Gadugi"/>
          <w:b/>
          <w:i/>
          <w:color w:val="3333FF"/>
          <w:sz w:val="22"/>
          <w:szCs w:val="22"/>
        </w:rPr>
        <w:t xml:space="preserve"> </w:t>
      </w:r>
      <w:r w:rsidRPr="00E52726">
        <w:rPr>
          <w:rFonts w:cs="Gadugi"/>
          <w:b/>
          <w:i/>
          <w:color w:val="3333FF"/>
          <w:sz w:val="22"/>
          <w:szCs w:val="22"/>
          <w:u w:val="single"/>
        </w:rPr>
        <w:t>constar</w:t>
      </w:r>
      <w:r w:rsidR="002A02D8" w:rsidRPr="00E52726">
        <w:rPr>
          <w:rFonts w:cs="Gadugi"/>
          <w:i/>
          <w:color w:val="3333FF"/>
          <w:sz w:val="22"/>
          <w:szCs w:val="22"/>
        </w:rPr>
        <w:t>, minimamente e nesta ordem</w:t>
      </w:r>
      <w:r w:rsidR="000B68F0" w:rsidRPr="00E52726">
        <w:rPr>
          <w:rFonts w:cs="Gadugi"/>
          <w:i/>
          <w:color w:val="3333FF"/>
          <w:sz w:val="22"/>
          <w:szCs w:val="22"/>
        </w:rPr>
        <w:t>:</w:t>
      </w:r>
    </w:p>
    <w:p w14:paraId="7D1911BD" w14:textId="3C3C58EC" w:rsidR="000B68F0" w:rsidRPr="00E52726" w:rsidRDefault="007E3DDC" w:rsidP="002A02D8">
      <w:pPr>
        <w:pStyle w:val="PargrafodaLista"/>
        <w:numPr>
          <w:ilvl w:val="0"/>
          <w:numId w:val="21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Os 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dados referentes à </w:t>
      </w:r>
      <w:r w:rsidR="009D543C" w:rsidRPr="00E52726">
        <w:rPr>
          <w:rFonts w:cs="Gadugi"/>
          <w:b/>
          <w:i/>
          <w:color w:val="3333FF"/>
          <w:sz w:val="22"/>
          <w:szCs w:val="22"/>
        </w:rPr>
        <w:t>R</w:t>
      </w:r>
      <w:r w:rsidR="000B68F0" w:rsidRPr="00E52726">
        <w:rPr>
          <w:rFonts w:cs="Gadugi"/>
          <w:b/>
          <w:i/>
          <w:color w:val="3333FF"/>
          <w:sz w:val="22"/>
          <w:szCs w:val="22"/>
        </w:rPr>
        <w:t>equisição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 </w:t>
      </w:r>
      <w:r w:rsidR="002A02D8" w:rsidRPr="00E52726">
        <w:rPr>
          <w:rFonts w:cs="Gadugi"/>
          <w:i/>
          <w:color w:val="3333FF"/>
          <w:sz w:val="22"/>
          <w:szCs w:val="22"/>
        </w:rPr>
        <w:t>recebida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 (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n. da ocorrência ODIN/ano, </w:t>
      </w:r>
      <w:r w:rsidR="00185B14">
        <w:rPr>
          <w:rFonts w:cs="Gadugi"/>
          <w:i/>
          <w:color w:val="3333FF"/>
          <w:sz w:val="22"/>
          <w:szCs w:val="22"/>
        </w:rPr>
        <w:t>D</w:t>
      </w:r>
      <w:r w:rsidR="000B68F0" w:rsidRPr="00E52726">
        <w:rPr>
          <w:rFonts w:cs="Gadugi"/>
          <w:i/>
          <w:color w:val="3333FF"/>
          <w:sz w:val="22"/>
          <w:szCs w:val="22"/>
        </w:rPr>
        <w:t>elegacia requisitante, hora e data)</w:t>
      </w:r>
      <w:r w:rsidR="009B47AF" w:rsidRPr="00E52726">
        <w:rPr>
          <w:rFonts w:cs="Gadugi"/>
          <w:i/>
          <w:color w:val="3333FF"/>
          <w:sz w:val="22"/>
          <w:szCs w:val="22"/>
        </w:rPr>
        <w:t>;</w:t>
      </w:r>
    </w:p>
    <w:p w14:paraId="252E6D51" w14:textId="59F24972" w:rsidR="002A02D8" w:rsidRPr="00E52726" w:rsidRDefault="007E3DDC" w:rsidP="002A02D8">
      <w:pPr>
        <w:pStyle w:val="PargrafodaLista"/>
        <w:numPr>
          <w:ilvl w:val="0"/>
          <w:numId w:val="21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Os 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dados das </w:t>
      </w:r>
      <w:r w:rsidR="002A02D8" w:rsidRPr="00E52726">
        <w:rPr>
          <w:rFonts w:cs="Gadugi"/>
          <w:b/>
          <w:i/>
          <w:color w:val="3333FF"/>
          <w:sz w:val="22"/>
          <w:szCs w:val="22"/>
        </w:rPr>
        <w:t>equipes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 </w:t>
      </w:r>
      <w:r w:rsidR="00185B14">
        <w:rPr>
          <w:rFonts w:cs="Gadugi"/>
          <w:i/>
          <w:color w:val="3333FF"/>
          <w:sz w:val="22"/>
          <w:szCs w:val="22"/>
        </w:rPr>
        <w:t xml:space="preserve">das forças policiais </w:t>
      </w:r>
      <w:r w:rsidR="002A02D8" w:rsidRPr="00E52726">
        <w:rPr>
          <w:rFonts w:cs="Gadugi"/>
          <w:i/>
          <w:color w:val="3333FF"/>
          <w:sz w:val="22"/>
          <w:szCs w:val="22"/>
        </w:rPr>
        <w:t>coirmãs presentes no local (prefixo da</w:t>
      </w:r>
      <w:r w:rsidR="00E52726">
        <w:rPr>
          <w:rFonts w:cs="Gadugi"/>
          <w:i/>
          <w:color w:val="3333FF"/>
          <w:sz w:val="22"/>
          <w:szCs w:val="22"/>
        </w:rPr>
        <w:t>s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 viatura</w:t>
      </w:r>
      <w:r w:rsidR="00E52726">
        <w:rPr>
          <w:rFonts w:cs="Gadugi"/>
          <w:i/>
          <w:color w:val="3333FF"/>
          <w:sz w:val="22"/>
          <w:szCs w:val="22"/>
        </w:rPr>
        <w:t>s</w:t>
      </w:r>
      <w:r w:rsidR="007E2490" w:rsidRPr="00E52726">
        <w:rPr>
          <w:rFonts w:cs="Gadugi"/>
          <w:i/>
          <w:color w:val="3333FF"/>
          <w:sz w:val="22"/>
          <w:szCs w:val="22"/>
        </w:rPr>
        <w:t>,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 patente</w:t>
      </w:r>
      <w:r w:rsidR="00E43D0D" w:rsidRPr="00E52726">
        <w:rPr>
          <w:rFonts w:cs="Gadugi"/>
          <w:i/>
          <w:color w:val="3333FF"/>
          <w:sz w:val="22"/>
          <w:szCs w:val="22"/>
        </w:rPr>
        <w:t>/posição hierárquica/cargo ocupado</w:t>
      </w:r>
      <w:r w:rsidR="007E2490" w:rsidRPr="00E52726">
        <w:rPr>
          <w:rFonts w:cs="Gadugi"/>
          <w:i/>
          <w:color w:val="3333FF"/>
          <w:sz w:val="22"/>
          <w:szCs w:val="22"/>
        </w:rPr>
        <w:t xml:space="preserve"> e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 nome do responsável pela unidade de atendimento)</w:t>
      </w:r>
      <w:r w:rsidR="007E2490" w:rsidRPr="00E52726">
        <w:rPr>
          <w:rFonts w:cs="Gadugi"/>
          <w:i/>
          <w:color w:val="3333FF"/>
          <w:sz w:val="22"/>
          <w:szCs w:val="22"/>
        </w:rPr>
        <w:t xml:space="preserve"> e dados das equipes de </w:t>
      </w:r>
      <w:r w:rsidR="007E2490" w:rsidRPr="00E52726">
        <w:rPr>
          <w:rFonts w:cs="Gadugi"/>
          <w:b/>
          <w:i/>
          <w:color w:val="3333FF"/>
          <w:sz w:val="22"/>
          <w:szCs w:val="22"/>
        </w:rPr>
        <w:t>socorro médico</w:t>
      </w:r>
      <w:r w:rsidR="002A02D8" w:rsidRPr="00E52726">
        <w:rPr>
          <w:rFonts w:cs="Gadugi"/>
          <w:i/>
          <w:color w:val="3333FF"/>
          <w:sz w:val="22"/>
          <w:szCs w:val="22"/>
        </w:rPr>
        <w:t>;</w:t>
      </w:r>
    </w:p>
    <w:p w14:paraId="6DF8E645" w14:textId="0F23986C" w:rsidR="002A02D8" w:rsidRPr="00E52726" w:rsidRDefault="007E3DDC" w:rsidP="009A7AB0">
      <w:pPr>
        <w:pStyle w:val="PargrafodaLista"/>
        <w:numPr>
          <w:ilvl w:val="0"/>
          <w:numId w:val="21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Os 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dados referentes à equipe da </w:t>
      </w:r>
      <w:r w:rsidR="003E56D7" w:rsidRPr="00E52726">
        <w:rPr>
          <w:rFonts w:cs="Gadugi"/>
          <w:i/>
          <w:color w:val="3333FF"/>
          <w:sz w:val="22"/>
          <w:szCs w:val="22"/>
        </w:rPr>
        <w:t>Polícia Científica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 que atuou no caso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 (</w:t>
      </w:r>
      <w:r w:rsidR="00E52726">
        <w:rPr>
          <w:rFonts w:cs="Gadugi"/>
          <w:i/>
          <w:color w:val="3333FF"/>
          <w:sz w:val="22"/>
          <w:szCs w:val="22"/>
        </w:rPr>
        <w:t>C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riminalística e </w:t>
      </w:r>
      <w:r w:rsidR="00E52726">
        <w:rPr>
          <w:rFonts w:cs="Gadugi"/>
          <w:i/>
          <w:color w:val="3333FF"/>
          <w:sz w:val="22"/>
          <w:szCs w:val="22"/>
        </w:rPr>
        <w:t>M</w:t>
      </w:r>
      <w:r w:rsidR="007E2490" w:rsidRPr="00E52726">
        <w:rPr>
          <w:rFonts w:cs="Gadugi"/>
          <w:i/>
          <w:color w:val="3333FF"/>
          <w:sz w:val="22"/>
          <w:szCs w:val="22"/>
        </w:rPr>
        <w:t xml:space="preserve">edicina </w:t>
      </w:r>
      <w:r w:rsidR="00E52726">
        <w:rPr>
          <w:rFonts w:cs="Gadugi"/>
          <w:i/>
          <w:color w:val="3333FF"/>
          <w:sz w:val="22"/>
          <w:szCs w:val="22"/>
        </w:rPr>
        <w:t>L</w:t>
      </w:r>
      <w:r w:rsidR="007E2490" w:rsidRPr="00E52726">
        <w:rPr>
          <w:rFonts w:cs="Gadugi"/>
          <w:i/>
          <w:color w:val="3333FF"/>
          <w:sz w:val="22"/>
          <w:szCs w:val="22"/>
        </w:rPr>
        <w:t>egal, quando possível</w:t>
      </w:r>
      <w:r w:rsidR="002A02D8" w:rsidRPr="00E52726">
        <w:rPr>
          <w:rFonts w:cs="Gadugi"/>
          <w:i/>
          <w:color w:val="3333FF"/>
          <w:sz w:val="22"/>
          <w:szCs w:val="22"/>
        </w:rPr>
        <w:t>)</w:t>
      </w:r>
      <w:r w:rsidR="007E2490" w:rsidRPr="00E52726">
        <w:rPr>
          <w:rFonts w:cs="Gadugi"/>
          <w:i/>
          <w:color w:val="3333FF"/>
          <w:sz w:val="22"/>
          <w:szCs w:val="22"/>
        </w:rPr>
        <w:t>;</w:t>
      </w:r>
    </w:p>
    <w:p w14:paraId="1B14E477" w14:textId="75E829BD" w:rsidR="002A02D8" w:rsidRPr="00E52726" w:rsidRDefault="007E3DDC" w:rsidP="002A02D8">
      <w:pPr>
        <w:pStyle w:val="PargrafodaLista"/>
        <w:numPr>
          <w:ilvl w:val="0"/>
          <w:numId w:val="21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O </w:t>
      </w:r>
      <w:r w:rsidR="00E475F4" w:rsidRPr="00E52726">
        <w:rPr>
          <w:rFonts w:cs="Gadugi"/>
          <w:i/>
          <w:color w:val="3333FF"/>
          <w:sz w:val="22"/>
          <w:szCs w:val="22"/>
        </w:rPr>
        <w:t xml:space="preserve">breve </w:t>
      </w:r>
      <w:r w:rsidR="002A02D8" w:rsidRPr="00E52726">
        <w:rPr>
          <w:rFonts w:cs="Gadugi"/>
          <w:b/>
          <w:i/>
          <w:color w:val="3333FF"/>
          <w:sz w:val="22"/>
          <w:szCs w:val="22"/>
        </w:rPr>
        <w:t>relato do fato</w:t>
      </w:r>
      <w:r w:rsidR="002A02D8" w:rsidRPr="00E52726">
        <w:rPr>
          <w:rFonts w:cs="Gadugi"/>
          <w:i/>
          <w:color w:val="3333FF"/>
          <w:sz w:val="22"/>
          <w:szCs w:val="22"/>
        </w:rPr>
        <w:t xml:space="preserve"> que originou a ocorrência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 (“</w:t>
      </w:r>
      <w:r w:rsidR="000B68F0" w:rsidRPr="00E52726">
        <w:rPr>
          <w:rFonts w:cs="Gadugi"/>
          <w:i/>
          <w:iCs/>
          <w:color w:val="3333FF"/>
          <w:sz w:val="22"/>
          <w:szCs w:val="22"/>
        </w:rPr>
        <w:t>segundo consta...</w:t>
      </w:r>
      <w:r w:rsidR="000B68F0" w:rsidRPr="00E52726">
        <w:rPr>
          <w:rFonts w:cs="Gadugi"/>
          <w:i/>
          <w:color w:val="3333FF"/>
          <w:sz w:val="22"/>
          <w:szCs w:val="22"/>
        </w:rPr>
        <w:t>”);</w:t>
      </w:r>
    </w:p>
    <w:p w14:paraId="30FEBBEC" w14:textId="160D9321" w:rsidR="002A02D8" w:rsidRPr="00E52726" w:rsidRDefault="007E3DDC" w:rsidP="002A02D8">
      <w:pPr>
        <w:pStyle w:val="PargrafodaLista"/>
        <w:numPr>
          <w:ilvl w:val="0"/>
          <w:numId w:val="21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Os 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dados sobre a </w:t>
      </w:r>
      <w:r w:rsidR="000B68F0" w:rsidRPr="00E52726">
        <w:rPr>
          <w:rFonts w:cs="Gadugi"/>
          <w:b/>
          <w:i/>
          <w:color w:val="3333FF"/>
          <w:sz w:val="22"/>
          <w:szCs w:val="22"/>
        </w:rPr>
        <w:t>entrega do cenário</w:t>
      </w:r>
      <w:r w:rsidR="003E56D7" w:rsidRPr="00E52726">
        <w:rPr>
          <w:rFonts w:cs="Gadugi"/>
          <w:i/>
          <w:color w:val="3333FF"/>
          <w:sz w:val="22"/>
          <w:szCs w:val="22"/>
        </w:rPr>
        <w:t xml:space="preserve"> após a realização da Perícia Criminal</w:t>
      </w:r>
      <w:r w:rsidR="009B47AF" w:rsidRPr="00E52726">
        <w:rPr>
          <w:rFonts w:cs="Gadugi"/>
          <w:i/>
          <w:color w:val="3333FF"/>
          <w:sz w:val="22"/>
          <w:szCs w:val="22"/>
        </w:rPr>
        <w:t xml:space="preserve"> descrevendo o nome da </w:t>
      </w:r>
      <w:r w:rsidR="009B47AF" w:rsidRPr="00E52726">
        <w:rPr>
          <w:rFonts w:cs="Gadugi"/>
          <w:b/>
          <w:i/>
          <w:color w:val="3333FF"/>
          <w:sz w:val="22"/>
          <w:szCs w:val="22"/>
        </w:rPr>
        <w:t>unidade de destino do corpo</w:t>
      </w:r>
      <w:r w:rsidR="00E43D0D" w:rsidRPr="00E52726">
        <w:rPr>
          <w:rFonts w:cs="Gadugi"/>
          <w:i/>
          <w:color w:val="3333FF"/>
          <w:sz w:val="22"/>
          <w:szCs w:val="22"/>
        </w:rPr>
        <w:t xml:space="preserve"> (parte essencial da </w:t>
      </w:r>
      <w:r w:rsidRPr="00E52726">
        <w:rPr>
          <w:rFonts w:cs="Gadugi"/>
          <w:i/>
          <w:color w:val="3333FF"/>
          <w:sz w:val="22"/>
          <w:szCs w:val="22"/>
        </w:rPr>
        <w:t>C</w:t>
      </w:r>
      <w:r w:rsidR="00E43D0D" w:rsidRPr="00E52726">
        <w:rPr>
          <w:rFonts w:cs="Gadugi"/>
          <w:i/>
          <w:color w:val="3333FF"/>
          <w:sz w:val="22"/>
          <w:szCs w:val="22"/>
        </w:rPr>
        <w:t xml:space="preserve">adeia de </w:t>
      </w:r>
      <w:r w:rsidRPr="00E52726">
        <w:rPr>
          <w:rFonts w:cs="Gadugi"/>
          <w:i/>
          <w:color w:val="3333FF"/>
          <w:sz w:val="22"/>
          <w:szCs w:val="22"/>
        </w:rPr>
        <w:t>C</w:t>
      </w:r>
      <w:r w:rsidR="00E43D0D" w:rsidRPr="00E52726">
        <w:rPr>
          <w:rFonts w:cs="Gadugi"/>
          <w:i/>
          <w:color w:val="3333FF"/>
          <w:sz w:val="22"/>
          <w:szCs w:val="22"/>
        </w:rPr>
        <w:t>ustódia)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; </w:t>
      </w:r>
      <w:r w:rsidRPr="00E52726">
        <w:rPr>
          <w:rFonts w:cs="Gadugi"/>
          <w:i/>
          <w:color w:val="3333FF"/>
          <w:sz w:val="22"/>
          <w:szCs w:val="22"/>
        </w:rPr>
        <w:t>e</w:t>
      </w:r>
    </w:p>
    <w:p w14:paraId="6428FD20" w14:textId="7EAD8E9F" w:rsidR="009B47AF" w:rsidRPr="00E52726" w:rsidRDefault="007E3DDC" w:rsidP="002A02D8">
      <w:pPr>
        <w:pStyle w:val="PargrafodaLista"/>
        <w:numPr>
          <w:ilvl w:val="0"/>
          <w:numId w:val="21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Os </w:t>
      </w:r>
      <w:r w:rsidR="009B47AF" w:rsidRPr="00E52726">
        <w:rPr>
          <w:rFonts w:cs="Gadugi"/>
          <w:i/>
          <w:color w:val="3333FF"/>
          <w:sz w:val="22"/>
          <w:szCs w:val="22"/>
        </w:rPr>
        <w:t xml:space="preserve">dados referentes ao </w:t>
      </w:r>
      <w:r w:rsidR="009B47AF" w:rsidRPr="00E52726">
        <w:rPr>
          <w:rFonts w:cs="Gadugi"/>
          <w:b/>
          <w:i/>
          <w:color w:val="3333FF"/>
          <w:sz w:val="22"/>
          <w:szCs w:val="22"/>
        </w:rPr>
        <w:t>horário de início</w:t>
      </w:r>
      <w:r w:rsidR="009B47AF" w:rsidRPr="00E52726">
        <w:rPr>
          <w:rFonts w:cs="Gadugi"/>
          <w:i/>
          <w:color w:val="3333FF"/>
          <w:sz w:val="22"/>
          <w:szCs w:val="22"/>
        </w:rPr>
        <w:t xml:space="preserve">, </w:t>
      </w:r>
      <w:r w:rsidR="009B47AF" w:rsidRPr="00E52726">
        <w:rPr>
          <w:rFonts w:cs="Gadugi"/>
          <w:b/>
          <w:i/>
          <w:color w:val="3333FF"/>
          <w:sz w:val="22"/>
          <w:szCs w:val="22"/>
        </w:rPr>
        <w:t>término</w:t>
      </w:r>
      <w:r w:rsidR="009B47AF" w:rsidRPr="00E52726">
        <w:rPr>
          <w:rFonts w:cs="Gadugi"/>
          <w:i/>
          <w:color w:val="3333FF"/>
          <w:sz w:val="22"/>
          <w:szCs w:val="22"/>
        </w:rPr>
        <w:t xml:space="preserve"> e eventual </w:t>
      </w:r>
      <w:r w:rsidR="009B47AF" w:rsidRPr="00E52726">
        <w:rPr>
          <w:rFonts w:cs="Gadugi"/>
          <w:b/>
          <w:i/>
          <w:color w:val="3333FF"/>
          <w:sz w:val="22"/>
          <w:szCs w:val="22"/>
        </w:rPr>
        <w:t>retorno</w:t>
      </w:r>
      <w:r w:rsidR="009B47AF" w:rsidRPr="00E52726">
        <w:rPr>
          <w:rFonts w:cs="Gadugi"/>
          <w:i/>
          <w:color w:val="3333FF"/>
          <w:sz w:val="22"/>
          <w:szCs w:val="22"/>
        </w:rPr>
        <w:t xml:space="preserve"> ao local.</w:t>
      </w:r>
    </w:p>
    <w:p w14:paraId="793F3DB6" w14:textId="42611578" w:rsidR="001400A2" w:rsidRPr="001400A2" w:rsidRDefault="001400A2" w:rsidP="00D4269F">
      <w:pPr>
        <w:numPr>
          <w:ilvl w:val="0"/>
          <w:numId w:val="1"/>
        </w:numPr>
        <w:spacing w:line="300" w:lineRule="auto"/>
        <w:ind w:left="0" w:firstLine="0"/>
        <w:rPr>
          <w:b/>
          <w:bCs/>
          <w:szCs w:val="24"/>
        </w:rPr>
      </w:pPr>
      <w:r w:rsidRPr="001400A2">
        <w:rPr>
          <w:b/>
          <w:szCs w:val="24"/>
        </w:rPr>
        <w:lastRenderedPageBreak/>
        <w:t>OBJETIVOS</w:t>
      </w:r>
    </w:p>
    <w:p w14:paraId="1B69CFBD" w14:textId="77777777" w:rsidR="00DC5CDE" w:rsidRPr="00E52726" w:rsidRDefault="00DC5CDE" w:rsidP="001400A2">
      <w:pPr>
        <w:spacing w:line="300" w:lineRule="auto"/>
        <w:ind w:firstLine="709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b/>
          <w:i/>
          <w:color w:val="3333FF"/>
          <w:sz w:val="22"/>
          <w:szCs w:val="22"/>
          <w:u w:val="single"/>
        </w:rPr>
        <w:t xml:space="preserve">Descrever </w:t>
      </w:r>
      <w:r w:rsidRPr="00E52726">
        <w:rPr>
          <w:rFonts w:cs="Gadugi"/>
          <w:i/>
          <w:color w:val="3333FF"/>
          <w:sz w:val="22"/>
          <w:szCs w:val="22"/>
        </w:rPr>
        <w:t>os objetivos:</w:t>
      </w:r>
    </w:p>
    <w:p w14:paraId="4F021978" w14:textId="466CA1A5" w:rsidR="00DC5CDE" w:rsidRPr="00E52726" w:rsidRDefault="00DC5CDE" w:rsidP="00DC5CDE">
      <w:pPr>
        <w:pStyle w:val="PargrafodaLista"/>
        <w:numPr>
          <w:ilvl w:val="0"/>
          <w:numId w:val="22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>de e</w:t>
      </w:r>
      <w:r w:rsidR="000B68F0" w:rsidRPr="00E52726">
        <w:rPr>
          <w:rFonts w:cs="Gadugi"/>
          <w:i/>
          <w:color w:val="3333FF"/>
          <w:sz w:val="22"/>
          <w:szCs w:val="22"/>
        </w:rPr>
        <w:t>stabelec</w:t>
      </w:r>
      <w:r w:rsidRPr="00E52726">
        <w:rPr>
          <w:rFonts w:cs="Gadugi"/>
          <w:i/>
          <w:color w:val="3333FF"/>
          <w:sz w:val="22"/>
          <w:szCs w:val="22"/>
        </w:rPr>
        <w:t>imento da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 </w:t>
      </w:r>
      <w:r w:rsidR="007E3DDC" w:rsidRPr="00E52726">
        <w:rPr>
          <w:rFonts w:cs="Gadugi"/>
          <w:b/>
          <w:i/>
          <w:color w:val="3333FF"/>
          <w:sz w:val="22"/>
          <w:szCs w:val="22"/>
        </w:rPr>
        <w:t>M</w:t>
      </w:r>
      <w:r w:rsidR="000B68F0" w:rsidRPr="00E52726">
        <w:rPr>
          <w:rFonts w:cs="Gadugi"/>
          <w:b/>
          <w:i/>
          <w:color w:val="3333FF"/>
          <w:sz w:val="22"/>
          <w:szCs w:val="22"/>
        </w:rPr>
        <w:t>aterialidade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, </w:t>
      </w:r>
      <w:r w:rsidR="007E3DDC" w:rsidRPr="00E52726">
        <w:rPr>
          <w:rFonts w:cs="Gadugi"/>
          <w:i/>
          <w:color w:val="3333FF"/>
          <w:sz w:val="22"/>
          <w:szCs w:val="22"/>
        </w:rPr>
        <w:t>D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inâmica e </w:t>
      </w:r>
      <w:r w:rsidR="007E3DDC" w:rsidRPr="00E52726">
        <w:rPr>
          <w:rFonts w:cs="Gadugi"/>
          <w:b/>
          <w:i/>
          <w:color w:val="3333FF"/>
          <w:sz w:val="22"/>
          <w:szCs w:val="22"/>
        </w:rPr>
        <w:t>A</w:t>
      </w:r>
      <w:r w:rsidR="000B68F0" w:rsidRPr="00E52726">
        <w:rPr>
          <w:rFonts w:cs="Gadugi"/>
          <w:b/>
          <w:i/>
          <w:color w:val="3333FF"/>
          <w:sz w:val="22"/>
          <w:szCs w:val="22"/>
        </w:rPr>
        <w:t>utoria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 delitiva;</w:t>
      </w:r>
    </w:p>
    <w:p w14:paraId="7C6F77A3" w14:textId="718091DB" w:rsidR="00DC5CDE" w:rsidRPr="00E52726" w:rsidRDefault="00DC5CDE" w:rsidP="00DC5CDE">
      <w:pPr>
        <w:pStyle w:val="PargrafodaLista"/>
        <w:numPr>
          <w:ilvl w:val="0"/>
          <w:numId w:val="22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E52726">
        <w:rPr>
          <w:rFonts w:cs="Gadugi"/>
          <w:i/>
          <w:color w:val="3333FF"/>
          <w:sz w:val="22"/>
          <w:szCs w:val="22"/>
        </w:rPr>
        <w:t xml:space="preserve">de </w:t>
      </w:r>
      <w:r w:rsidR="000B68F0" w:rsidRPr="00E52726">
        <w:rPr>
          <w:rFonts w:cs="Gadugi"/>
          <w:i/>
          <w:color w:val="3333FF"/>
          <w:sz w:val="22"/>
          <w:szCs w:val="22"/>
        </w:rPr>
        <w:t xml:space="preserve">responder aos </w:t>
      </w:r>
      <w:r w:rsidR="007E3DDC" w:rsidRPr="00E52726">
        <w:rPr>
          <w:rFonts w:cs="Gadugi"/>
          <w:i/>
          <w:color w:val="3333FF"/>
          <w:sz w:val="22"/>
          <w:szCs w:val="22"/>
        </w:rPr>
        <w:t>Q</w:t>
      </w:r>
      <w:r w:rsidR="000B68F0" w:rsidRPr="00E52726">
        <w:rPr>
          <w:rFonts w:cs="Gadugi"/>
          <w:i/>
          <w:color w:val="3333FF"/>
          <w:sz w:val="22"/>
          <w:szCs w:val="22"/>
        </w:rPr>
        <w:t>uesitos formulados</w:t>
      </w:r>
      <w:r w:rsidRPr="00E52726">
        <w:rPr>
          <w:rFonts w:cs="Gadugi"/>
          <w:i/>
          <w:color w:val="3333FF"/>
          <w:sz w:val="22"/>
          <w:szCs w:val="22"/>
        </w:rPr>
        <w:t xml:space="preserve"> (se apresentados).</w:t>
      </w:r>
    </w:p>
    <w:p w14:paraId="1ACDFEA4" w14:textId="78F6DBDD" w:rsidR="000B68F0" w:rsidRPr="009D581C" w:rsidRDefault="00DC5CDE" w:rsidP="00DC5CDE">
      <w:pPr>
        <w:pStyle w:val="PargrafodaLista"/>
        <w:spacing w:line="300" w:lineRule="auto"/>
        <w:jc w:val="both"/>
        <w:rPr>
          <w:rFonts w:cs="Gadugi"/>
          <w:i/>
          <w:color w:val="3333FF"/>
          <w:szCs w:val="24"/>
        </w:rPr>
      </w:pPr>
      <w:r w:rsidRPr="009D581C">
        <w:rPr>
          <w:rFonts w:cs="Gadugi"/>
          <w:i/>
          <w:color w:val="3333FF"/>
          <w:sz w:val="22"/>
          <w:szCs w:val="24"/>
        </w:rPr>
        <w:t xml:space="preserve">Apresentar outros, quando for necessário, que se alinhem à </w:t>
      </w:r>
      <w:r w:rsidR="007E3DDC" w:rsidRPr="009D581C">
        <w:rPr>
          <w:rFonts w:cs="Gadugi"/>
          <w:i/>
          <w:color w:val="3333FF"/>
          <w:sz w:val="22"/>
          <w:szCs w:val="24"/>
        </w:rPr>
        <w:t>R</w:t>
      </w:r>
      <w:r w:rsidRPr="009D581C">
        <w:rPr>
          <w:rFonts w:cs="Gadugi"/>
          <w:i/>
          <w:color w:val="3333FF"/>
          <w:sz w:val="22"/>
          <w:szCs w:val="24"/>
        </w:rPr>
        <w:t xml:space="preserve">equisição do </w:t>
      </w:r>
      <w:r w:rsidR="007E3DDC" w:rsidRPr="009D581C">
        <w:rPr>
          <w:rFonts w:cs="Gadugi"/>
          <w:i/>
          <w:color w:val="3333FF"/>
          <w:sz w:val="22"/>
          <w:szCs w:val="24"/>
        </w:rPr>
        <w:t>E</w:t>
      </w:r>
      <w:r w:rsidRPr="009D581C">
        <w:rPr>
          <w:rFonts w:cs="Gadugi"/>
          <w:i/>
          <w:color w:val="3333FF"/>
          <w:sz w:val="22"/>
          <w:szCs w:val="24"/>
        </w:rPr>
        <w:t>xame.</w:t>
      </w:r>
      <w:r w:rsidR="00E83555" w:rsidRPr="009D581C">
        <w:rPr>
          <w:rFonts w:cs="Gadugi"/>
          <w:i/>
          <w:color w:val="3333FF"/>
          <w:sz w:val="22"/>
          <w:szCs w:val="24"/>
        </w:rPr>
        <w:t xml:space="preserve"> </w:t>
      </w:r>
    </w:p>
    <w:p w14:paraId="709AAAE9" w14:textId="77777777" w:rsidR="001400A2" w:rsidRPr="001400A2" w:rsidRDefault="001400A2" w:rsidP="001400A2">
      <w:pPr>
        <w:spacing w:line="300" w:lineRule="auto"/>
        <w:rPr>
          <w:b/>
          <w:bCs/>
          <w:szCs w:val="24"/>
        </w:rPr>
      </w:pPr>
    </w:p>
    <w:p w14:paraId="789B8F79" w14:textId="67518056" w:rsidR="001400A2" w:rsidRPr="001400A2" w:rsidRDefault="001400A2" w:rsidP="00D4269F">
      <w:pPr>
        <w:numPr>
          <w:ilvl w:val="0"/>
          <w:numId w:val="1"/>
        </w:numPr>
        <w:spacing w:line="300" w:lineRule="auto"/>
        <w:ind w:left="0" w:firstLine="0"/>
        <w:rPr>
          <w:b/>
          <w:szCs w:val="24"/>
        </w:rPr>
      </w:pPr>
      <w:r w:rsidRPr="001400A2">
        <w:rPr>
          <w:b/>
          <w:bCs/>
          <w:szCs w:val="24"/>
        </w:rPr>
        <w:t xml:space="preserve">ISOLAMENTO </w:t>
      </w:r>
      <w:r w:rsidR="003126BC">
        <w:rPr>
          <w:b/>
          <w:bCs/>
          <w:szCs w:val="24"/>
        </w:rPr>
        <w:t>E</w:t>
      </w:r>
      <w:r w:rsidRPr="001400A2">
        <w:rPr>
          <w:b/>
          <w:bCs/>
          <w:szCs w:val="24"/>
        </w:rPr>
        <w:t xml:space="preserve"> PRESERVAÇÃO</w:t>
      </w:r>
      <w:r w:rsidR="003126BC">
        <w:rPr>
          <w:b/>
          <w:bCs/>
          <w:szCs w:val="24"/>
        </w:rPr>
        <w:t xml:space="preserve"> DO LOCAL</w:t>
      </w:r>
    </w:p>
    <w:p w14:paraId="5DE17E18" w14:textId="71797DA4" w:rsidR="00DC5CDE" w:rsidRPr="00095D92" w:rsidRDefault="00550533" w:rsidP="00DC5CDE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R</w:t>
      </w:r>
      <w:r w:rsidR="00E43D0D" w:rsidRPr="00095D92">
        <w:rPr>
          <w:rFonts w:cs="Gadugi"/>
          <w:b/>
          <w:i/>
          <w:color w:val="3333FF"/>
          <w:sz w:val="22"/>
          <w:szCs w:val="24"/>
          <w:u w:val="single"/>
        </w:rPr>
        <w:t>elatar</w:t>
      </w:r>
      <w:r w:rsidR="00E43D0D" w:rsidRPr="00095D92">
        <w:rPr>
          <w:rFonts w:cs="Gadugi"/>
          <w:i/>
          <w:color w:val="3333FF"/>
          <w:sz w:val="22"/>
          <w:szCs w:val="24"/>
        </w:rPr>
        <w:t xml:space="preserve"> se houve, ou não, </w:t>
      </w:r>
      <w:r w:rsidR="007E3DDC" w:rsidRPr="00095D92">
        <w:rPr>
          <w:rFonts w:cs="Gadugi"/>
          <w:b/>
          <w:i/>
          <w:color w:val="3333FF"/>
          <w:sz w:val="22"/>
          <w:szCs w:val="24"/>
        </w:rPr>
        <w:t>I</w:t>
      </w:r>
      <w:r w:rsidR="00E43D0D" w:rsidRPr="00095D92">
        <w:rPr>
          <w:rFonts w:cs="Gadugi"/>
          <w:b/>
          <w:i/>
          <w:color w:val="3333FF"/>
          <w:sz w:val="22"/>
          <w:szCs w:val="24"/>
        </w:rPr>
        <w:t>solamento</w:t>
      </w:r>
      <w:r w:rsidR="00E43D0D" w:rsidRPr="00095D92">
        <w:rPr>
          <w:rFonts w:cs="Gadugi"/>
          <w:i/>
          <w:color w:val="3333FF"/>
          <w:sz w:val="22"/>
          <w:szCs w:val="24"/>
        </w:rPr>
        <w:t xml:space="preserve"> e </w:t>
      </w:r>
      <w:r w:rsidR="00DC5CDE" w:rsidRPr="00095D92">
        <w:rPr>
          <w:rFonts w:cs="Gadugi"/>
          <w:i/>
          <w:color w:val="3333FF"/>
          <w:sz w:val="22"/>
          <w:szCs w:val="24"/>
        </w:rPr>
        <w:t>d</w:t>
      </w:r>
      <w:r w:rsidR="000B68F0" w:rsidRPr="00095D92">
        <w:rPr>
          <w:rFonts w:cs="Gadugi"/>
          <w:i/>
          <w:color w:val="3333FF"/>
          <w:sz w:val="22"/>
          <w:szCs w:val="24"/>
        </w:rPr>
        <w:t>escrever o</w:t>
      </w:r>
      <w:r w:rsidR="00DC5CDE" w:rsidRPr="00095D92">
        <w:rPr>
          <w:rFonts w:cs="Gadugi"/>
          <w:i/>
          <w:color w:val="3333FF"/>
          <w:sz w:val="22"/>
          <w:szCs w:val="24"/>
        </w:rPr>
        <w:t>(s)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recurso</w:t>
      </w:r>
      <w:r w:rsidR="00DC5CDE" w:rsidRPr="00095D92">
        <w:rPr>
          <w:rFonts w:cs="Gadugi"/>
          <w:i/>
          <w:color w:val="3333FF"/>
          <w:sz w:val="22"/>
          <w:szCs w:val="24"/>
        </w:rPr>
        <w:t>(s)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utilizado</w:t>
      </w:r>
      <w:r w:rsidR="00DC5CDE" w:rsidRPr="00095D92">
        <w:rPr>
          <w:rFonts w:cs="Gadugi"/>
          <w:i/>
          <w:color w:val="3333FF"/>
          <w:sz w:val="22"/>
          <w:szCs w:val="24"/>
        </w:rPr>
        <w:t>(s)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para </w:t>
      </w:r>
      <w:r w:rsidR="00E43D0D" w:rsidRPr="00095D92">
        <w:rPr>
          <w:rFonts w:cs="Gadugi"/>
          <w:i/>
          <w:color w:val="3333FF"/>
          <w:sz w:val="22"/>
          <w:szCs w:val="24"/>
        </w:rPr>
        <w:t>este,</w:t>
      </w:r>
      <w:r w:rsidR="00DC5CDE" w:rsidRPr="00095D92">
        <w:rPr>
          <w:rFonts w:cs="Gadugi"/>
          <w:i/>
          <w:color w:val="3333FF"/>
          <w:sz w:val="22"/>
          <w:szCs w:val="24"/>
        </w:rPr>
        <w:t xml:space="preserve"> identifica</w:t>
      </w:r>
      <w:r w:rsidR="00E43D0D" w:rsidRPr="00095D92">
        <w:rPr>
          <w:rFonts w:cs="Gadugi"/>
          <w:i/>
          <w:color w:val="3333FF"/>
          <w:sz w:val="22"/>
          <w:szCs w:val="24"/>
        </w:rPr>
        <w:t>ndo</w:t>
      </w:r>
      <w:r w:rsidR="00DC5CDE" w:rsidRPr="00095D92">
        <w:rPr>
          <w:rFonts w:cs="Gadugi"/>
          <w:i/>
          <w:color w:val="3333FF"/>
          <w:sz w:val="22"/>
          <w:szCs w:val="24"/>
        </w:rPr>
        <w:t xml:space="preserve"> quem o(s) procedeu</w:t>
      </w:r>
      <w:r w:rsidR="000B68F0" w:rsidRPr="00095D92">
        <w:rPr>
          <w:rFonts w:cs="Gadugi"/>
          <w:i/>
          <w:color w:val="3333FF"/>
          <w:sz w:val="22"/>
          <w:szCs w:val="24"/>
        </w:rPr>
        <w:t>;</w:t>
      </w:r>
      <w:r w:rsidR="007E3DDC" w:rsidRPr="00095D92">
        <w:rPr>
          <w:rFonts w:cs="Gadugi"/>
          <w:i/>
          <w:color w:val="3333FF"/>
          <w:sz w:val="22"/>
          <w:szCs w:val="24"/>
        </w:rPr>
        <w:t xml:space="preserve"> e</w:t>
      </w:r>
    </w:p>
    <w:p w14:paraId="6DEC3773" w14:textId="20EAE520" w:rsidR="00DC5CDE" w:rsidRPr="00095D92" w:rsidRDefault="00550533" w:rsidP="00DC5CDE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R</w:t>
      </w:r>
      <w:r w:rsidR="00E43D0D" w:rsidRPr="00095D92">
        <w:rPr>
          <w:rFonts w:cs="Gadugi"/>
          <w:b/>
          <w:i/>
          <w:color w:val="3333FF"/>
          <w:sz w:val="22"/>
          <w:szCs w:val="24"/>
          <w:u w:val="single"/>
        </w:rPr>
        <w:t>elatar</w:t>
      </w:r>
      <w:r w:rsidR="00E43D0D" w:rsidRPr="00095D92">
        <w:rPr>
          <w:rFonts w:cs="Gadugi"/>
          <w:i/>
          <w:color w:val="3333FF"/>
          <w:sz w:val="22"/>
          <w:szCs w:val="24"/>
        </w:rPr>
        <w:t xml:space="preserve"> se o local </w:t>
      </w:r>
      <w:r w:rsidR="00991E2A" w:rsidRPr="00095D92">
        <w:rPr>
          <w:rFonts w:cs="Gadugi"/>
          <w:i/>
          <w:color w:val="3333FF"/>
          <w:sz w:val="22"/>
          <w:szCs w:val="24"/>
        </w:rPr>
        <w:t>se encontrava</w:t>
      </w:r>
      <w:r w:rsidR="00E43D0D" w:rsidRPr="00095D92">
        <w:rPr>
          <w:rFonts w:cs="Gadugi"/>
          <w:i/>
          <w:color w:val="3333FF"/>
          <w:sz w:val="22"/>
          <w:szCs w:val="24"/>
        </w:rPr>
        <w:t xml:space="preserve"> devidamente preservado e </w:t>
      </w:r>
      <w:r w:rsidR="00DC5CDE" w:rsidRPr="00095D92">
        <w:rPr>
          <w:rFonts w:cs="Gadugi"/>
          <w:i/>
          <w:color w:val="3333FF"/>
          <w:sz w:val="22"/>
          <w:szCs w:val="24"/>
        </w:rPr>
        <w:t xml:space="preserve">nos casos em que se verifique alteração da </w:t>
      </w:r>
      <w:r w:rsidR="007E3DDC" w:rsidRPr="00095D92">
        <w:rPr>
          <w:rFonts w:cs="Gadugi"/>
          <w:b/>
          <w:i/>
          <w:color w:val="3333FF"/>
          <w:sz w:val="22"/>
          <w:szCs w:val="24"/>
        </w:rPr>
        <w:t>P</w:t>
      </w:r>
      <w:r w:rsidR="00DC5CDE" w:rsidRPr="00095D92">
        <w:rPr>
          <w:rFonts w:cs="Gadugi"/>
          <w:b/>
          <w:i/>
          <w:color w:val="3333FF"/>
          <w:sz w:val="22"/>
          <w:szCs w:val="24"/>
        </w:rPr>
        <w:t>reservação</w:t>
      </w:r>
      <w:r w:rsidR="00DC5CDE" w:rsidRPr="00095D92">
        <w:rPr>
          <w:rFonts w:cs="Gadugi"/>
          <w:i/>
          <w:color w:val="3333FF"/>
          <w:sz w:val="22"/>
          <w:szCs w:val="24"/>
        </w:rPr>
        <w:t>:</w:t>
      </w:r>
    </w:p>
    <w:p w14:paraId="5F7131E1" w14:textId="798470B3" w:rsidR="00DC5CDE" w:rsidRPr="00095D92" w:rsidRDefault="00095D92" w:rsidP="00DC5CDE">
      <w:pPr>
        <w:pStyle w:val="PargrafodaLista"/>
        <w:numPr>
          <w:ilvl w:val="1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>
        <w:rPr>
          <w:rFonts w:cs="Gadugi"/>
          <w:b/>
          <w:i/>
          <w:color w:val="3333FF"/>
          <w:sz w:val="22"/>
          <w:szCs w:val="24"/>
          <w:u w:val="single"/>
        </w:rPr>
        <w:t>R</w:t>
      </w:r>
      <w:r w:rsidR="00DC5CDE" w:rsidRPr="00095D92">
        <w:rPr>
          <w:rFonts w:cs="Gadugi"/>
          <w:b/>
          <w:i/>
          <w:color w:val="3333FF"/>
          <w:sz w:val="22"/>
          <w:szCs w:val="24"/>
          <w:u w:val="single"/>
        </w:rPr>
        <w:t>elatar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todas as informações pertinentes </w:t>
      </w:r>
      <w:r w:rsidR="00DC5CDE" w:rsidRPr="00095D92">
        <w:rPr>
          <w:rFonts w:cs="Gadugi"/>
          <w:i/>
          <w:color w:val="3333FF"/>
          <w:sz w:val="22"/>
          <w:szCs w:val="24"/>
        </w:rPr>
        <w:t>à</w:t>
      </w:r>
      <w:r w:rsidR="000B68F0" w:rsidRPr="00095D92">
        <w:rPr>
          <w:rFonts w:cs="Gadugi"/>
          <w:i/>
          <w:color w:val="3333FF"/>
          <w:sz w:val="22"/>
          <w:szCs w:val="24"/>
        </w:rPr>
        <w:t>s condições do cenário</w:t>
      </w:r>
      <w:r w:rsidR="00DC5CDE" w:rsidRPr="00095D92">
        <w:rPr>
          <w:rFonts w:cs="Gadugi"/>
          <w:i/>
          <w:color w:val="3333FF"/>
          <w:sz w:val="22"/>
          <w:szCs w:val="24"/>
        </w:rPr>
        <w:t xml:space="preserve"> e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</w:t>
      </w:r>
      <w:r w:rsidR="00DC5CDE" w:rsidRPr="00095D92">
        <w:rPr>
          <w:rFonts w:cs="Gadugi"/>
          <w:i/>
          <w:color w:val="3333FF"/>
          <w:sz w:val="22"/>
          <w:szCs w:val="24"/>
        </w:rPr>
        <w:t>à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s condições em que </w:t>
      </w:r>
      <w:r w:rsidR="00DC5CDE" w:rsidRPr="00095D92">
        <w:rPr>
          <w:rFonts w:cs="Gadugi"/>
          <w:i/>
          <w:color w:val="3333FF"/>
          <w:sz w:val="22"/>
          <w:szCs w:val="24"/>
        </w:rPr>
        <w:t>se apresentavam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os vestígios</w:t>
      </w:r>
      <w:r w:rsidR="00DC5CDE" w:rsidRPr="00095D92">
        <w:rPr>
          <w:rFonts w:cs="Gadugi"/>
          <w:i/>
          <w:color w:val="3333FF"/>
          <w:sz w:val="22"/>
          <w:szCs w:val="24"/>
        </w:rPr>
        <w:t xml:space="preserve"> (</w:t>
      </w:r>
      <w:r>
        <w:rPr>
          <w:rFonts w:cs="Gadugi"/>
          <w:i/>
          <w:color w:val="3333FF"/>
          <w:sz w:val="22"/>
          <w:szCs w:val="24"/>
        </w:rPr>
        <w:t xml:space="preserve">i.e.: </w:t>
      </w:r>
      <w:r w:rsidR="00DC5CDE" w:rsidRPr="00095D92">
        <w:rPr>
          <w:rFonts w:cs="Gadugi"/>
          <w:i/>
          <w:color w:val="3333FF"/>
          <w:sz w:val="22"/>
          <w:szCs w:val="24"/>
        </w:rPr>
        <w:t>se modificados de local, se recolhidos etc.);</w:t>
      </w:r>
      <w:r w:rsidR="007E3DDC" w:rsidRPr="00095D92">
        <w:rPr>
          <w:rFonts w:cs="Gadugi"/>
          <w:i/>
          <w:color w:val="3333FF"/>
          <w:sz w:val="22"/>
          <w:szCs w:val="24"/>
        </w:rPr>
        <w:t xml:space="preserve"> e</w:t>
      </w:r>
    </w:p>
    <w:p w14:paraId="51ACE355" w14:textId="7F56E0FB" w:rsidR="00DC5CDE" w:rsidRPr="00095D92" w:rsidRDefault="00095D92" w:rsidP="00DC5CDE">
      <w:pPr>
        <w:pStyle w:val="PargrafodaLista"/>
        <w:numPr>
          <w:ilvl w:val="1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>
        <w:rPr>
          <w:rFonts w:cs="Gadugi"/>
          <w:b/>
          <w:i/>
          <w:color w:val="3333FF"/>
          <w:sz w:val="22"/>
          <w:szCs w:val="24"/>
          <w:u w:val="single"/>
        </w:rPr>
        <w:t>R</w:t>
      </w:r>
      <w:r w:rsidR="00DC5CDE" w:rsidRPr="00095D92">
        <w:rPr>
          <w:rFonts w:cs="Gadugi"/>
          <w:b/>
          <w:i/>
          <w:color w:val="3333FF"/>
          <w:sz w:val="22"/>
          <w:szCs w:val="24"/>
          <w:u w:val="single"/>
        </w:rPr>
        <w:t>elatar</w:t>
      </w:r>
      <w:r w:rsidR="00DC5CDE" w:rsidRPr="00095D92">
        <w:rPr>
          <w:rFonts w:cs="Gadugi"/>
          <w:i/>
          <w:color w:val="3333FF"/>
          <w:sz w:val="22"/>
          <w:szCs w:val="24"/>
        </w:rPr>
        <w:t xml:space="preserve"> a origem da alteração (humana ou ambiental).</w:t>
      </w:r>
    </w:p>
    <w:p w14:paraId="1DB18272" w14:textId="77777777" w:rsidR="001400A2" w:rsidRPr="001400A2" w:rsidRDefault="001400A2" w:rsidP="001400A2">
      <w:pPr>
        <w:spacing w:line="300" w:lineRule="auto"/>
        <w:jc w:val="both"/>
        <w:rPr>
          <w:bCs/>
          <w:szCs w:val="24"/>
        </w:rPr>
      </w:pPr>
    </w:p>
    <w:p w14:paraId="3F43E20A" w14:textId="0273ED8A" w:rsidR="001400A2" w:rsidRPr="001400A2" w:rsidRDefault="000B68F0" w:rsidP="00D4269F">
      <w:pPr>
        <w:numPr>
          <w:ilvl w:val="0"/>
          <w:numId w:val="1"/>
        </w:numPr>
        <w:spacing w:line="300" w:lineRule="auto"/>
        <w:ind w:left="0" w:firstLine="0"/>
        <w:rPr>
          <w:rFonts w:eastAsia="MS Mincho"/>
          <w:b/>
          <w:szCs w:val="24"/>
        </w:rPr>
      </w:pPr>
      <w:r>
        <w:rPr>
          <w:b/>
          <w:bCs/>
          <w:szCs w:val="24"/>
        </w:rPr>
        <w:t>DO LOCAL</w:t>
      </w:r>
    </w:p>
    <w:p w14:paraId="486F61A4" w14:textId="653611C9" w:rsidR="000B68F0" w:rsidRPr="00095D92" w:rsidRDefault="00DC5CDE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</w:t>
      </w:r>
      <w:r w:rsidR="00B72B7C" w:rsidRPr="00095D92">
        <w:rPr>
          <w:rFonts w:cs="Gadugi"/>
          <w:i/>
          <w:color w:val="3333FF"/>
          <w:sz w:val="22"/>
          <w:szCs w:val="24"/>
        </w:rPr>
        <w:t xml:space="preserve">o </w:t>
      </w:r>
      <w:r w:rsidR="000B68F0" w:rsidRPr="00095D92">
        <w:rPr>
          <w:rFonts w:cs="Gadugi"/>
          <w:i/>
          <w:color w:val="3333FF"/>
          <w:sz w:val="22"/>
          <w:szCs w:val="24"/>
        </w:rPr>
        <w:t>endereço</w:t>
      </w:r>
      <w:r w:rsidRPr="00095D92">
        <w:rPr>
          <w:rFonts w:cs="Gadugi"/>
          <w:i/>
          <w:color w:val="3333FF"/>
          <w:sz w:val="22"/>
          <w:szCs w:val="24"/>
        </w:rPr>
        <w:t xml:space="preserve"> e </w:t>
      </w:r>
      <w:r w:rsidR="00B72B7C" w:rsidRPr="00095D92">
        <w:rPr>
          <w:rFonts w:cs="Gadugi"/>
          <w:i/>
          <w:color w:val="3333FF"/>
          <w:sz w:val="22"/>
          <w:szCs w:val="24"/>
        </w:rPr>
        <w:t xml:space="preserve">as </w:t>
      </w:r>
      <w:r w:rsidR="000B68F0" w:rsidRPr="00095D92">
        <w:rPr>
          <w:rFonts w:cs="Gadugi"/>
          <w:i/>
          <w:color w:val="3333FF"/>
          <w:sz w:val="22"/>
          <w:szCs w:val="24"/>
        </w:rPr>
        <w:t>coordenada</w:t>
      </w:r>
      <w:r w:rsidRPr="00095D92">
        <w:rPr>
          <w:rFonts w:cs="Gadugi"/>
          <w:i/>
          <w:color w:val="3333FF"/>
          <w:sz w:val="22"/>
          <w:szCs w:val="24"/>
        </w:rPr>
        <w:t>s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geográfica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s </w:t>
      </w:r>
      <w:r w:rsidR="0058468D" w:rsidRPr="00095D92">
        <w:rPr>
          <w:rFonts w:cs="Gadugi"/>
          <w:i/>
          <w:color w:val="3333FF"/>
          <w:sz w:val="22"/>
          <w:szCs w:val="24"/>
        </w:rPr>
        <w:t xml:space="preserve">do </w:t>
      </w:r>
      <w:r w:rsidR="00B72B7C" w:rsidRPr="00095D92">
        <w:rPr>
          <w:rFonts w:cs="Gadugi"/>
          <w:i/>
          <w:color w:val="3333FF"/>
          <w:sz w:val="22"/>
          <w:szCs w:val="24"/>
        </w:rPr>
        <w:t>L</w:t>
      </w:r>
      <w:r w:rsidR="0058468D" w:rsidRPr="00095D92">
        <w:rPr>
          <w:rFonts w:cs="Gadugi"/>
          <w:i/>
          <w:color w:val="3333FF"/>
          <w:sz w:val="22"/>
          <w:szCs w:val="24"/>
        </w:rPr>
        <w:t xml:space="preserve">ocal </w:t>
      </w:r>
      <w:r w:rsidR="00B72B7C" w:rsidRPr="00095D92">
        <w:rPr>
          <w:rFonts w:cs="Gadugi"/>
          <w:i/>
          <w:color w:val="3333FF"/>
          <w:sz w:val="22"/>
          <w:szCs w:val="24"/>
        </w:rPr>
        <w:t>I</w:t>
      </w:r>
      <w:r w:rsidR="0058468D" w:rsidRPr="00095D92">
        <w:rPr>
          <w:rFonts w:cs="Gadugi"/>
          <w:i/>
          <w:color w:val="3333FF"/>
          <w:sz w:val="22"/>
          <w:szCs w:val="24"/>
        </w:rPr>
        <w:t>mediato.</w:t>
      </w:r>
    </w:p>
    <w:p w14:paraId="6796DB3E" w14:textId="77777777" w:rsidR="009C5A31" w:rsidRPr="00550533" w:rsidRDefault="009C5A31" w:rsidP="00550533">
      <w:pPr>
        <w:pStyle w:val="PargrafodaLista"/>
        <w:spacing w:line="300" w:lineRule="auto"/>
        <w:jc w:val="both"/>
        <w:rPr>
          <w:rFonts w:cs="Gadugi"/>
          <w:color w:val="000000"/>
          <w:szCs w:val="24"/>
        </w:rPr>
      </w:pPr>
    </w:p>
    <w:p w14:paraId="48129B2A" w14:textId="2D7FC387" w:rsidR="000B68F0" w:rsidRPr="001400A2" w:rsidRDefault="000B68F0" w:rsidP="000B68F0">
      <w:pPr>
        <w:numPr>
          <w:ilvl w:val="0"/>
          <w:numId w:val="1"/>
        </w:numPr>
        <w:spacing w:line="300" w:lineRule="auto"/>
        <w:ind w:left="0" w:firstLine="0"/>
        <w:rPr>
          <w:b/>
          <w:bCs/>
          <w:szCs w:val="24"/>
        </w:rPr>
      </w:pPr>
      <w:r>
        <w:rPr>
          <w:b/>
          <w:bCs/>
          <w:szCs w:val="24"/>
        </w:rPr>
        <w:t>DAS</w:t>
      </w:r>
      <w:r w:rsidRPr="001400A2">
        <w:rPr>
          <w:b/>
          <w:bCs/>
          <w:szCs w:val="24"/>
        </w:rPr>
        <w:t xml:space="preserve"> IMAGENS</w:t>
      </w:r>
    </w:p>
    <w:p w14:paraId="3DEBAD3F" w14:textId="39C943A3" w:rsidR="000B68F0" w:rsidRPr="00095D92" w:rsidRDefault="000B68F0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Descrição</w:t>
      </w:r>
      <w:r w:rsidRPr="00095D92">
        <w:rPr>
          <w:rFonts w:cs="Gadugi"/>
          <w:i/>
          <w:color w:val="3333FF"/>
          <w:sz w:val="22"/>
          <w:szCs w:val="24"/>
        </w:rPr>
        <w:t xml:space="preserve"> do número de imagens utilizadas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, sua localização no </w:t>
      </w:r>
      <w:r w:rsidR="00852306" w:rsidRPr="00095D92">
        <w:rPr>
          <w:rFonts w:cs="Gadugi"/>
          <w:i/>
          <w:color w:val="3333FF"/>
          <w:sz w:val="22"/>
          <w:szCs w:val="24"/>
        </w:rPr>
        <w:t>L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audo (se em </w:t>
      </w:r>
      <w:r w:rsidR="00B72B7C" w:rsidRPr="00095D92">
        <w:rPr>
          <w:rFonts w:cs="Gadugi"/>
          <w:i/>
          <w:color w:val="3333FF"/>
          <w:sz w:val="22"/>
          <w:szCs w:val="24"/>
        </w:rPr>
        <w:t>A</w:t>
      </w:r>
      <w:r w:rsidR="00C51419" w:rsidRPr="00095D92">
        <w:rPr>
          <w:rFonts w:cs="Gadugi"/>
          <w:i/>
          <w:color w:val="3333FF"/>
          <w:sz w:val="22"/>
          <w:szCs w:val="24"/>
        </w:rPr>
        <w:t>nexo e/ou e</w:t>
      </w:r>
      <w:r w:rsidR="00852306" w:rsidRPr="00095D92">
        <w:rPr>
          <w:rFonts w:cs="Gadugi"/>
          <w:i/>
          <w:color w:val="3333FF"/>
          <w:sz w:val="22"/>
          <w:szCs w:val="24"/>
        </w:rPr>
        <w:t xml:space="preserve">m </w:t>
      </w:r>
      <w:r w:rsidR="00B72B7C" w:rsidRPr="00095D92">
        <w:rPr>
          <w:rFonts w:cs="Gadugi"/>
          <w:i/>
          <w:color w:val="3333FF"/>
          <w:sz w:val="22"/>
          <w:szCs w:val="24"/>
        </w:rPr>
        <w:t>A</w:t>
      </w:r>
      <w:r w:rsidR="00852306" w:rsidRPr="00095D92">
        <w:rPr>
          <w:rFonts w:cs="Gadugi"/>
          <w:i/>
          <w:color w:val="3333FF"/>
          <w:sz w:val="22"/>
          <w:szCs w:val="24"/>
        </w:rPr>
        <w:t>nexo e ao longo do corpo do L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audo </w:t>
      </w:r>
      <w:r w:rsidR="00852306" w:rsidRPr="00095D92">
        <w:rPr>
          <w:rFonts w:cs="Gadugi"/>
          <w:i/>
          <w:color w:val="3333FF"/>
          <w:sz w:val="22"/>
          <w:szCs w:val="24"/>
        </w:rPr>
        <w:t>P</w:t>
      </w:r>
      <w:r w:rsidR="00C51419" w:rsidRPr="00095D92">
        <w:rPr>
          <w:rFonts w:cs="Gadugi"/>
          <w:i/>
          <w:color w:val="3333FF"/>
          <w:sz w:val="22"/>
          <w:szCs w:val="24"/>
        </w:rPr>
        <w:t>ericial)</w:t>
      </w:r>
      <w:r w:rsidR="00E43D0D" w:rsidRPr="00095D92">
        <w:rPr>
          <w:rFonts w:cs="Gadugi"/>
          <w:i/>
          <w:color w:val="3333FF"/>
          <w:sz w:val="22"/>
          <w:szCs w:val="24"/>
        </w:rPr>
        <w:t xml:space="preserve"> e</w:t>
      </w:r>
      <w:r w:rsidRPr="00095D92">
        <w:rPr>
          <w:rFonts w:cs="Gadugi"/>
          <w:i/>
          <w:color w:val="3333FF"/>
          <w:sz w:val="22"/>
          <w:szCs w:val="24"/>
        </w:rPr>
        <w:t xml:space="preserve"> 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sua </w:t>
      </w:r>
      <w:r w:rsidR="00E43D0D" w:rsidRPr="00095D92">
        <w:rPr>
          <w:rFonts w:cs="Gadugi"/>
          <w:i/>
          <w:color w:val="3333FF"/>
          <w:sz w:val="22"/>
          <w:szCs w:val="24"/>
        </w:rPr>
        <w:t>fonte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 (</w:t>
      </w:r>
      <w:r w:rsidR="00095D92">
        <w:rPr>
          <w:rFonts w:cs="Gadugi"/>
          <w:i/>
          <w:color w:val="3333FF"/>
          <w:sz w:val="22"/>
          <w:szCs w:val="24"/>
        </w:rPr>
        <w:t xml:space="preserve">i.e.: </w:t>
      </w:r>
      <w:r w:rsidRPr="00095D92">
        <w:rPr>
          <w:rFonts w:cs="Gadugi"/>
          <w:i/>
          <w:color w:val="3333FF"/>
          <w:sz w:val="22"/>
          <w:szCs w:val="24"/>
        </w:rPr>
        <w:t xml:space="preserve">se imagens </w:t>
      </w:r>
      <w:r w:rsidR="00C51419" w:rsidRPr="00095D92">
        <w:rPr>
          <w:rFonts w:cs="Gadugi"/>
          <w:i/>
          <w:color w:val="3333FF"/>
          <w:sz w:val="22"/>
          <w:szCs w:val="24"/>
        </w:rPr>
        <w:t>procedidas no</w:t>
      </w:r>
      <w:r w:rsidRPr="00095D92">
        <w:rPr>
          <w:rFonts w:cs="Gadugi"/>
          <w:i/>
          <w:color w:val="3333FF"/>
          <w:sz w:val="22"/>
          <w:szCs w:val="24"/>
        </w:rPr>
        <w:t xml:space="preserve"> local, </w:t>
      </w:r>
      <w:r w:rsidR="00A3320E" w:rsidRPr="00095D92">
        <w:rPr>
          <w:rFonts w:cs="Gadugi"/>
          <w:i/>
          <w:color w:val="3333FF"/>
          <w:sz w:val="22"/>
          <w:szCs w:val="24"/>
        </w:rPr>
        <w:t xml:space="preserve">por equipe de </w:t>
      </w:r>
      <w:r w:rsidR="00852306" w:rsidRPr="00095D92">
        <w:rPr>
          <w:rFonts w:cs="Gadugi"/>
          <w:i/>
          <w:color w:val="3333FF"/>
          <w:sz w:val="22"/>
          <w:szCs w:val="24"/>
        </w:rPr>
        <w:t>M</w:t>
      </w:r>
      <w:r w:rsidR="00A3320E" w:rsidRPr="00095D92">
        <w:rPr>
          <w:rFonts w:cs="Gadugi"/>
          <w:i/>
          <w:color w:val="3333FF"/>
          <w:sz w:val="22"/>
          <w:szCs w:val="24"/>
        </w:rPr>
        <w:t xml:space="preserve">edicina </w:t>
      </w:r>
      <w:r w:rsidR="00852306" w:rsidRPr="00095D92">
        <w:rPr>
          <w:rFonts w:cs="Gadugi"/>
          <w:i/>
          <w:color w:val="3333FF"/>
          <w:sz w:val="22"/>
          <w:szCs w:val="24"/>
        </w:rPr>
        <w:t>L</w:t>
      </w:r>
      <w:r w:rsidR="00A3320E" w:rsidRPr="00095D92">
        <w:rPr>
          <w:rFonts w:cs="Gadugi"/>
          <w:i/>
          <w:color w:val="3333FF"/>
          <w:sz w:val="22"/>
          <w:szCs w:val="24"/>
        </w:rPr>
        <w:t>egal</w:t>
      </w:r>
      <w:r w:rsidRPr="00095D92">
        <w:rPr>
          <w:rFonts w:cs="Gadugi"/>
          <w:i/>
          <w:color w:val="3333FF"/>
          <w:sz w:val="22"/>
          <w:szCs w:val="24"/>
        </w:rPr>
        <w:t>, satélite, drone</w:t>
      </w:r>
      <w:r w:rsidR="00C51419" w:rsidRPr="00095D92">
        <w:rPr>
          <w:rFonts w:cs="Gadugi"/>
          <w:i/>
          <w:color w:val="3333FF"/>
          <w:sz w:val="22"/>
          <w:szCs w:val="24"/>
        </w:rPr>
        <w:t xml:space="preserve"> e</w:t>
      </w:r>
      <w:r w:rsidR="00E43D0D" w:rsidRPr="00095D92">
        <w:rPr>
          <w:rFonts w:cs="Gadugi"/>
          <w:i/>
          <w:color w:val="3333FF"/>
          <w:sz w:val="22"/>
          <w:szCs w:val="24"/>
        </w:rPr>
        <w:t>t</w:t>
      </w:r>
      <w:r w:rsidR="00B72B7C" w:rsidRPr="00095D92">
        <w:rPr>
          <w:rFonts w:cs="Gadugi"/>
          <w:i/>
          <w:color w:val="3333FF"/>
          <w:sz w:val="22"/>
          <w:szCs w:val="24"/>
        </w:rPr>
        <w:t>c.); e</w:t>
      </w:r>
    </w:p>
    <w:p w14:paraId="481E9254" w14:textId="3979940E" w:rsidR="00C51419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Descrição</w:t>
      </w:r>
      <w:r w:rsidRPr="00095D92">
        <w:rPr>
          <w:rFonts w:cs="Gadugi"/>
          <w:i/>
          <w:color w:val="3333FF"/>
          <w:sz w:val="22"/>
          <w:szCs w:val="24"/>
        </w:rPr>
        <w:t xml:space="preserve"> do(s) </w:t>
      </w:r>
      <w:r w:rsidR="00A3320E" w:rsidRPr="00095D92">
        <w:rPr>
          <w:rFonts w:cs="Gadugi"/>
          <w:i/>
          <w:color w:val="3333FF"/>
          <w:sz w:val="22"/>
          <w:szCs w:val="24"/>
        </w:rPr>
        <w:t>desenho</w:t>
      </w:r>
      <w:r w:rsidR="007E3DDC" w:rsidRPr="00095D92">
        <w:rPr>
          <w:rFonts w:cs="Gadugi"/>
          <w:i/>
          <w:color w:val="3333FF"/>
          <w:sz w:val="22"/>
          <w:szCs w:val="24"/>
        </w:rPr>
        <w:t>(s)</w:t>
      </w:r>
      <w:r w:rsidR="00A3320E" w:rsidRPr="00095D92">
        <w:rPr>
          <w:rFonts w:cs="Gadugi"/>
          <w:i/>
          <w:color w:val="3333FF"/>
          <w:sz w:val="22"/>
          <w:szCs w:val="24"/>
        </w:rPr>
        <w:t xml:space="preserve"> esquemático</w:t>
      </w:r>
      <w:r w:rsidR="007E3DDC" w:rsidRPr="00095D92">
        <w:rPr>
          <w:rFonts w:cs="Gadugi"/>
          <w:i/>
          <w:color w:val="3333FF"/>
          <w:sz w:val="22"/>
          <w:szCs w:val="24"/>
        </w:rPr>
        <w:t>(s)</w:t>
      </w:r>
      <w:r w:rsidRPr="00095D92">
        <w:rPr>
          <w:rFonts w:cs="Gadugi"/>
          <w:i/>
          <w:color w:val="3333FF"/>
          <w:sz w:val="22"/>
          <w:szCs w:val="24"/>
        </w:rPr>
        <w:t xml:space="preserve">, constando sua quantidade e localização no </w:t>
      </w:r>
      <w:r w:rsidR="00E43D0D" w:rsidRPr="00095D92">
        <w:rPr>
          <w:rFonts w:cs="Gadugi"/>
          <w:i/>
          <w:color w:val="3333FF"/>
          <w:sz w:val="22"/>
          <w:szCs w:val="24"/>
        </w:rPr>
        <w:t xml:space="preserve">corpo do </w:t>
      </w:r>
      <w:r w:rsidR="00852306" w:rsidRPr="00095D92">
        <w:rPr>
          <w:rFonts w:cs="Gadugi"/>
          <w:i/>
          <w:color w:val="3333FF"/>
          <w:sz w:val="22"/>
          <w:szCs w:val="24"/>
        </w:rPr>
        <w:t>L</w:t>
      </w:r>
      <w:r w:rsidRPr="00095D92">
        <w:rPr>
          <w:rFonts w:cs="Gadugi"/>
          <w:i/>
          <w:color w:val="3333FF"/>
          <w:sz w:val="22"/>
          <w:szCs w:val="24"/>
        </w:rPr>
        <w:t>audo.</w:t>
      </w:r>
    </w:p>
    <w:p w14:paraId="3C4E0EBC" w14:textId="67928AB2" w:rsidR="00996736" w:rsidRPr="00550533" w:rsidRDefault="00996736" w:rsidP="00550533">
      <w:pPr>
        <w:pStyle w:val="PargrafodaLista"/>
        <w:spacing w:line="300" w:lineRule="auto"/>
        <w:jc w:val="both"/>
        <w:rPr>
          <w:rFonts w:cs="Gadugi"/>
          <w:color w:val="000000"/>
          <w:szCs w:val="24"/>
        </w:rPr>
      </w:pPr>
    </w:p>
    <w:p w14:paraId="3BFF30A3" w14:textId="77777777" w:rsidR="001400A2" w:rsidRDefault="001400A2" w:rsidP="00D4269F">
      <w:pPr>
        <w:numPr>
          <w:ilvl w:val="0"/>
          <w:numId w:val="1"/>
        </w:numPr>
        <w:spacing w:line="300" w:lineRule="auto"/>
        <w:ind w:left="0" w:firstLine="0"/>
        <w:rPr>
          <w:b/>
          <w:bCs/>
          <w:szCs w:val="24"/>
        </w:rPr>
      </w:pPr>
      <w:r w:rsidRPr="001400A2">
        <w:rPr>
          <w:b/>
          <w:bCs/>
          <w:szCs w:val="24"/>
        </w:rPr>
        <w:t>DOS EXAMES</w:t>
      </w:r>
    </w:p>
    <w:p w14:paraId="3332A75C" w14:textId="77777777" w:rsidR="00F07996" w:rsidRPr="001400A2" w:rsidRDefault="00F07996" w:rsidP="00E449F2">
      <w:pPr>
        <w:spacing w:line="300" w:lineRule="auto"/>
        <w:ind w:firstLine="709"/>
        <w:jc w:val="both"/>
        <w:rPr>
          <w:szCs w:val="24"/>
        </w:rPr>
      </w:pPr>
    </w:p>
    <w:p w14:paraId="5340CF05" w14:textId="57990BD7" w:rsidR="001400A2" w:rsidRPr="002F342A" w:rsidRDefault="000B68F0" w:rsidP="00D4269F">
      <w:pPr>
        <w:numPr>
          <w:ilvl w:val="1"/>
          <w:numId w:val="1"/>
        </w:numPr>
        <w:spacing w:line="300" w:lineRule="auto"/>
        <w:ind w:left="0" w:firstLine="0"/>
        <w:rPr>
          <w:b/>
          <w:szCs w:val="24"/>
        </w:rPr>
      </w:pPr>
      <w:r w:rsidRPr="002F342A">
        <w:rPr>
          <w:b/>
          <w:szCs w:val="24"/>
        </w:rPr>
        <w:t>D</w:t>
      </w:r>
      <w:r w:rsidR="001400A2" w:rsidRPr="002F342A">
        <w:rPr>
          <w:b/>
          <w:szCs w:val="24"/>
        </w:rPr>
        <w:t xml:space="preserve">o </w:t>
      </w:r>
      <w:r w:rsidR="009D543C">
        <w:rPr>
          <w:b/>
          <w:szCs w:val="24"/>
        </w:rPr>
        <w:t>L</w:t>
      </w:r>
      <w:r w:rsidR="001400A2" w:rsidRPr="002F342A">
        <w:rPr>
          <w:b/>
          <w:szCs w:val="24"/>
        </w:rPr>
        <w:t>ocal</w:t>
      </w:r>
    </w:p>
    <w:p w14:paraId="44403548" w14:textId="48FEDD55" w:rsidR="00C51419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detalhadamente, os </w:t>
      </w:r>
      <w:r w:rsidR="009D543C" w:rsidRPr="00095D92">
        <w:rPr>
          <w:rFonts w:cs="Gadugi"/>
          <w:i/>
          <w:color w:val="3333FF"/>
          <w:sz w:val="22"/>
          <w:szCs w:val="24"/>
        </w:rPr>
        <w:t>L</w:t>
      </w:r>
      <w:r w:rsidRPr="00095D92">
        <w:rPr>
          <w:rFonts w:cs="Gadugi"/>
          <w:i/>
          <w:color w:val="3333FF"/>
          <w:sz w:val="22"/>
          <w:szCs w:val="24"/>
        </w:rPr>
        <w:t xml:space="preserve">ocais </w:t>
      </w:r>
      <w:r w:rsidR="009D543C" w:rsidRPr="00095D92">
        <w:rPr>
          <w:rFonts w:cs="Gadugi"/>
          <w:i/>
          <w:color w:val="3333FF"/>
          <w:sz w:val="22"/>
          <w:szCs w:val="24"/>
        </w:rPr>
        <w:t>M</w:t>
      </w:r>
      <w:r w:rsidRPr="00095D92">
        <w:rPr>
          <w:rFonts w:cs="Gadugi"/>
          <w:i/>
          <w:color w:val="3333FF"/>
          <w:sz w:val="22"/>
          <w:szCs w:val="24"/>
        </w:rPr>
        <w:t xml:space="preserve">ediato, </w:t>
      </w:r>
      <w:r w:rsidR="009D543C" w:rsidRPr="00095D92">
        <w:rPr>
          <w:rFonts w:cs="Gadugi"/>
          <w:i/>
          <w:color w:val="3333FF"/>
          <w:sz w:val="22"/>
          <w:szCs w:val="24"/>
        </w:rPr>
        <w:t>I</w:t>
      </w:r>
      <w:r w:rsidRPr="00095D92">
        <w:rPr>
          <w:rFonts w:cs="Gadugi"/>
          <w:i/>
          <w:color w:val="3333FF"/>
          <w:sz w:val="22"/>
          <w:szCs w:val="24"/>
        </w:rPr>
        <w:t xml:space="preserve">mediato e </w:t>
      </w:r>
      <w:r w:rsidR="009D543C" w:rsidRPr="00095D92">
        <w:rPr>
          <w:rFonts w:cs="Gadugi"/>
          <w:i/>
          <w:color w:val="3333FF"/>
          <w:sz w:val="22"/>
          <w:szCs w:val="24"/>
        </w:rPr>
        <w:t>R</w:t>
      </w:r>
      <w:r w:rsidRPr="00095D92">
        <w:rPr>
          <w:rFonts w:cs="Gadugi"/>
          <w:i/>
          <w:color w:val="3333FF"/>
          <w:sz w:val="22"/>
          <w:szCs w:val="24"/>
        </w:rPr>
        <w:t>elacionado (nesta ordem), atentando-se para a descrição do geral para o particular</w:t>
      </w:r>
      <w:r w:rsidR="00B72B7C" w:rsidRPr="00095D92">
        <w:rPr>
          <w:rFonts w:cs="Gadugi"/>
          <w:i/>
          <w:color w:val="3333FF"/>
          <w:sz w:val="22"/>
          <w:szCs w:val="24"/>
        </w:rPr>
        <w:t>;</w:t>
      </w:r>
    </w:p>
    <w:p w14:paraId="5E40C44A" w14:textId="713D711C" w:rsidR="000B68F0" w:rsidRPr="00095D92" w:rsidRDefault="000B68F0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detalhadamente os vestígios detectados </w:t>
      </w:r>
      <w:r w:rsidR="00C51419" w:rsidRPr="00095D92">
        <w:rPr>
          <w:rFonts w:cs="Gadugi"/>
          <w:i/>
          <w:color w:val="3333FF"/>
          <w:sz w:val="22"/>
          <w:szCs w:val="24"/>
        </w:rPr>
        <w:t>em cada local</w:t>
      </w:r>
      <w:r w:rsidR="0021423E" w:rsidRPr="00095D92">
        <w:rPr>
          <w:rFonts w:cs="Gadugi"/>
          <w:i/>
          <w:color w:val="3333FF"/>
          <w:sz w:val="22"/>
          <w:szCs w:val="24"/>
        </w:rPr>
        <w:t xml:space="preserve"> e posicioná-los no cenário</w:t>
      </w:r>
      <w:r w:rsidR="00B72B7C" w:rsidRPr="00095D92">
        <w:rPr>
          <w:rFonts w:cs="Gadugi"/>
          <w:i/>
          <w:color w:val="3333FF"/>
          <w:sz w:val="22"/>
          <w:szCs w:val="24"/>
        </w:rPr>
        <w:t>; e</w:t>
      </w:r>
    </w:p>
    <w:p w14:paraId="07103C06" w14:textId="3B1B8538" w:rsidR="000A4476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Especificar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as informações de </w:t>
      </w:r>
      <w:r w:rsidR="009D543C" w:rsidRPr="00095D92">
        <w:rPr>
          <w:rFonts w:cs="Gadugi"/>
          <w:i/>
          <w:color w:val="3333FF"/>
          <w:sz w:val="22"/>
          <w:szCs w:val="24"/>
        </w:rPr>
        <w:t>C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adeia de </w:t>
      </w:r>
      <w:r w:rsidR="009D543C" w:rsidRPr="00095D92">
        <w:rPr>
          <w:rFonts w:cs="Gadugi"/>
          <w:i/>
          <w:color w:val="3333FF"/>
          <w:sz w:val="22"/>
          <w:szCs w:val="24"/>
        </w:rPr>
        <w:t>C</w:t>
      </w:r>
      <w:r w:rsidR="000B68F0" w:rsidRPr="00095D92">
        <w:rPr>
          <w:rFonts w:cs="Gadugi"/>
          <w:i/>
          <w:color w:val="3333FF"/>
          <w:sz w:val="22"/>
          <w:szCs w:val="24"/>
        </w:rPr>
        <w:t>ustódia de cada vestígio</w:t>
      </w:r>
      <w:r w:rsidR="000C21E5" w:rsidRPr="00095D92">
        <w:rPr>
          <w:rFonts w:cs="Gadugi"/>
          <w:i/>
          <w:color w:val="3333FF"/>
          <w:sz w:val="22"/>
          <w:szCs w:val="24"/>
        </w:rPr>
        <w:t>, informando acerca de sua coleta e encaminhamento</w:t>
      </w:r>
      <w:r w:rsidR="000B68F0" w:rsidRPr="00095D92">
        <w:rPr>
          <w:rFonts w:cs="Gadugi"/>
          <w:i/>
          <w:color w:val="3333FF"/>
          <w:sz w:val="22"/>
          <w:szCs w:val="24"/>
        </w:rPr>
        <w:t>.</w:t>
      </w:r>
      <w:r w:rsidRPr="00095D92">
        <w:rPr>
          <w:rFonts w:cs="Gadugi"/>
          <w:i/>
          <w:color w:val="3333FF"/>
          <w:sz w:val="22"/>
          <w:szCs w:val="24"/>
        </w:rPr>
        <w:t xml:space="preserve"> </w:t>
      </w:r>
    </w:p>
    <w:p w14:paraId="2AADFCE3" w14:textId="5787AD46" w:rsidR="000B68F0" w:rsidRDefault="000B68F0" w:rsidP="00D4269F">
      <w:pPr>
        <w:numPr>
          <w:ilvl w:val="1"/>
          <w:numId w:val="1"/>
        </w:numPr>
        <w:spacing w:line="300" w:lineRule="auto"/>
        <w:ind w:left="0" w:firstLine="0"/>
        <w:rPr>
          <w:rFonts w:eastAsia="MS Mincho"/>
          <w:b/>
          <w:szCs w:val="24"/>
        </w:rPr>
      </w:pPr>
      <w:r>
        <w:rPr>
          <w:rFonts w:eastAsia="MS Mincho"/>
          <w:b/>
          <w:szCs w:val="24"/>
        </w:rPr>
        <w:lastRenderedPageBreak/>
        <w:t>Do Veículo</w:t>
      </w:r>
    </w:p>
    <w:p w14:paraId="61303E3F" w14:textId="550CD841" w:rsidR="00C51419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color w:val="3333FF"/>
          <w:sz w:val="22"/>
          <w:szCs w:val="24"/>
        </w:rPr>
      </w:pPr>
      <w:r w:rsidRPr="00095D92">
        <w:rPr>
          <w:rFonts w:cs="Gadugi"/>
          <w:i/>
          <w:color w:val="3333FF"/>
          <w:sz w:val="22"/>
          <w:szCs w:val="24"/>
        </w:rPr>
        <w:t>Quando</w:t>
      </w:r>
      <w:r w:rsidR="000B68F0" w:rsidRPr="00095D92">
        <w:rPr>
          <w:rFonts w:cs="Gadugi"/>
          <w:i/>
          <w:color w:val="3333FF"/>
          <w:sz w:val="22"/>
          <w:szCs w:val="24"/>
        </w:rPr>
        <w:t xml:space="preserve"> houver</w:t>
      </w:r>
      <w:r w:rsidR="00550533" w:rsidRPr="00095D92">
        <w:rPr>
          <w:rFonts w:cs="Gadugi"/>
          <w:i/>
          <w:color w:val="3333FF"/>
          <w:sz w:val="22"/>
          <w:szCs w:val="24"/>
        </w:rPr>
        <w:t xml:space="preserve">, </w:t>
      </w:r>
      <w:r w:rsidR="00550533" w:rsidRPr="00095D92">
        <w:rPr>
          <w:rFonts w:cs="Gadugi"/>
          <w:b/>
          <w:i/>
          <w:color w:val="3333FF"/>
          <w:sz w:val="22"/>
          <w:szCs w:val="24"/>
          <w:u w:val="single"/>
        </w:rPr>
        <w:t>s</w:t>
      </w:r>
      <w:r w:rsidR="00E43D0D" w:rsidRPr="00095D92">
        <w:rPr>
          <w:rFonts w:cs="Gadugi"/>
          <w:b/>
          <w:i/>
          <w:color w:val="3333FF"/>
          <w:sz w:val="22"/>
          <w:szCs w:val="24"/>
          <w:u w:val="single"/>
        </w:rPr>
        <w:t>eguir</w:t>
      </w:r>
      <w:r w:rsidRPr="00095D92">
        <w:rPr>
          <w:rFonts w:cs="Gadugi"/>
          <w:i/>
          <w:color w:val="3333FF"/>
          <w:sz w:val="22"/>
          <w:szCs w:val="24"/>
        </w:rPr>
        <w:t xml:space="preserve"> as diretrizes utilizadas para registro do local</w:t>
      </w:r>
      <w:r w:rsidRPr="00095D92">
        <w:rPr>
          <w:rFonts w:cs="Gadugi"/>
          <w:color w:val="3333FF"/>
          <w:sz w:val="22"/>
          <w:szCs w:val="24"/>
        </w:rPr>
        <w:t>.</w:t>
      </w:r>
    </w:p>
    <w:p w14:paraId="33CFD7B1" w14:textId="77777777" w:rsidR="000B68F0" w:rsidRPr="00A92DA5" w:rsidRDefault="000B68F0" w:rsidP="00A92DA5">
      <w:pPr>
        <w:spacing w:line="300" w:lineRule="auto"/>
        <w:ind w:firstLine="709"/>
        <w:jc w:val="both"/>
        <w:rPr>
          <w:rFonts w:cs="Gadugi"/>
          <w:color w:val="000000"/>
          <w:szCs w:val="24"/>
        </w:rPr>
      </w:pPr>
    </w:p>
    <w:p w14:paraId="79DF7AF3" w14:textId="215875DE" w:rsidR="001861FF" w:rsidRDefault="001861FF" w:rsidP="00D4269F">
      <w:pPr>
        <w:numPr>
          <w:ilvl w:val="1"/>
          <w:numId w:val="1"/>
        </w:numPr>
        <w:spacing w:line="300" w:lineRule="auto"/>
        <w:ind w:left="0" w:firstLine="0"/>
        <w:rPr>
          <w:rFonts w:eastAsia="MS Mincho"/>
          <w:b/>
          <w:szCs w:val="24"/>
        </w:rPr>
      </w:pPr>
      <w:r>
        <w:rPr>
          <w:rFonts w:eastAsia="MS Mincho"/>
          <w:b/>
          <w:szCs w:val="24"/>
        </w:rPr>
        <w:t>D</w:t>
      </w:r>
      <w:r w:rsidR="001400A2" w:rsidRPr="00E449F2">
        <w:rPr>
          <w:rFonts w:eastAsia="MS Mincho"/>
          <w:b/>
          <w:szCs w:val="24"/>
        </w:rPr>
        <w:t xml:space="preserve">o </w:t>
      </w:r>
      <w:r w:rsidR="009D543C">
        <w:rPr>
          <w:rFonts w:eastAsia="MS Mincho"/>
          <w:b/>
          <w:szCs w:val="24"/>
        </w:rPr>
        <w:t>C</w:t>
      </w:r>
      <w:r w:rsidR="001400A2" w:rsidRPr="00E449F2">
        <w:rPr>
          <w:rFonts w:eastAsia="MS Mincho"/>
          <w:b/>
          <w:szCs w:val="24"/>
        </w:rPr>
        <w:t>adáver</w:t>
      </w:r>
    </w:p>
    <w:p w14:paraId="063C9278" w14:textId="77777777" w:rsidR="001861FF" w:rsidRDefault="001861FF" w:rsidP="002F342A">
      <w:pPr>
        <w:numPr>
          <w:ilvl w:val="2"/>
          <w:numId w:val="1"/>
        </w:numPr>
        <w:spacing w:line="300" w:lineRule="auto"/>
        <w:ind w:left="709" w:hanging="709"/>
        <w:rPr>
          <w:rFonts w:eastAsia="MS Mincho"/>
          <w:b/>
          <w:szCs w:val="24"/>
        </w:rPr>
      </w:pPr>
      <w:r>
        <w:rPr>
          <w:rFonts w:eastAsia="MS Mincho"/>
          <w:b/>
          <w:szCs w:val="24"/>
        </w:rPr>
        <w:t>Identificação</w:t>
      </w:r>
    </w:p>
    <w:p w14:paraId="46AB2323" w14:textId="29EDD79C" w:rsidR="00A92DA5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2"/>
        </w:rPr>
      </w:pPr>
      <w:r w:rsidRPr="00095D92">
        <w:rPr>
          <w:rFonts w:cs="Gadugi"/>
          <w:b/>
          <w:i/>
          <w:color w:val="3333FF"/>
          <w:sz w:val="22"/>
          <w:szCs w:val="22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2"/>
        </w:rPr>
        <w:t xml:space="preserve"> as características do cadáver – sexo, compleição</w:t>
      </w:r>
      <w:r w:rsidR="004C1035" w:rsidRPr="00095D92">
        <w:rPr>
          <w:rFonts w:cs="Gadugi"/>
          <w:i/>
          <w:color w:val="3333FF"/>
          <w:sz w:val="22"/>
          <w:szCs w:val="22"/>
        </w:rPr>
        <w:t>, sinais identificadores</w:t>
      </w:r>
      <w:r w:rsidR="00550533" w:rsidRPr="00095D92">
        <w:rPr>
          <w:rFonts w:cs="Gadugi"/>
          <w:i/>
          <w:color w:val="3333FF"/>
          <w:sz w:val="22"/>
          <w:szCs w:val="22"/>
        </w:rPr>
        <w:t>*</w:t>
      </w:r>
      <w:r w:rsidR="004C1035" w:rsidRPr="00095D92">
        <w:rPr>
          <w:rFonts w:cs="Gadugi"/>
          <w:i/>
          <w:color w:val="3333FF"/>
          <w:sz w:val="22"/>
          <w:szCs w:val="22"/>
        </w:rPr>
        <w:t xml:space="preserve"> etc.</w:t>
      </w:r>
      <w:r w:rsidRPr="00095D92">
        <w:rPr>
          <w:rFonts w:cs="Gadugi"/>
          <w:i/>
          <w:color w:val="3333FF"/>
          <w:sz w:val="22"/>
          <w:szCs w:val="22"/>
        </w:rPr>
        <w:t xml:space="preserve"> – e sua </w:t>
      </w:r>
      <w:r w:rsidR="009D543C" w:rsidRPr="00095D92">
        <w:rPr>
          <w:rFonts w:cs="Gadugi"/>
          <w:i/>
          <w:color w:val="3333FF"/>
          <w:sz w:val="22"/>
          <w:szCs w:val="22"/>
        </w:rPr>
        <w:t>I</w:t>
      </w:r>
      <w:r w:rsidRPr="00095D92">
        <w:rPr>
          <w:rFonts w:cs="Gadugi"/>
          <w:i/>
          <w:color w:val="3333FF"/>
          <w:sz w:val="22"/>
          <w:szCs w:val="22"/>
        </w:rPr>
        <w:t xml:space="preserve">dentificação </w:t>
      </w:r>
      <w:r w:rsidR="009D543C" w:rsidRPr="00095D92">
        <w:rPr>
          <w:rFonts w:cs="Gadugi"/>
          <w:i/>
          <w:color w:val="3333FF"/>
          <w:sz w:val="22"/>
          <w:szCs w:val="22"/>
        </w:rPr>
        <w:t>L</w:t>
      </w:r>
      <w:r w:rsidRPr="00095D92">
        <w:rPr>
          <w:rFonts w:cs="Gadugi"/>
          <w:i/>
          <w:color w:val="3333FF"/>
          <w:sz w:val="22"/>
          <w:szCs w:val="22"/>
        </w:rPr>
        <w:t>egal</w:t>
      </w:r>
      <w:r w:rsidR="004F573F" w:rsidRPr="00095D92">
        <w:rPr>
          <w:rFonts w:cs="Gadugi"/>
          <w:i/>
          <w:color w:val="3333FF"/>
          <w:sz w:val="22"/>
          <w:szCs w:val="22"/>
        </w:rPr>
        <w:t xml:space="preserve">, conforme informações do </w:t>
      </w:r>
      <w:r w:rsidR="009D543C" w:rsidRPr="00095D92">
        <w:rPr>
          <w:rFonts w:cs="Gadugi"/>
          <w:i/>
          <w:color w:val="3333FF"/>
          <w:sz w:val="22"/>
          <w:szCs w:val="22"/>
        </w:rPr>
        <w:t>L</w:t>
      </w:r>
      <w:r w:rsidR="004F573F" w:rsidRPr="00095D92">
        <w:rPr>
          <w:rFonts w:cs="Gadugi"/>
          <w:i/>
          <w:color w:val="3333FF"/>
          <w:sz w:val="22"/>
          <w:szCs w:val="22"/>
        </w:rPr>
        <w:t xml:space="preserve">audo </w:t>
      </w:r>
      <w:r w:rsidR="009D543C" w:rsidRPr="00095D92">
        <w:rPr>
          <w:rFonts w:cs="Gadugi"/>
          <w:i/>
          <w:color w:val="3333FF"/>
          <w:sz w:val="22"/>
          <w:szCs w:val="22"/>
        </w:rPr>
        <w:t>C</w:t>
      </w:r>
      <w:r w:rsidR="004F573F" w:rsidRPr="00095D92">
        <w:rPr>
          <w:rFonts w:cs="Gadugi"/>
          <w:i/>
          <w:color w:val="3333FF"/>
          <w:sz w:val="22"/>
          <w:szCs w:val="22"/>
        </w:rPr>
        <w:t>adavérico.</w:t>
      </w:r>
    </w:p>
    <w:p w14:paraId="2CD2EA20" w14:textId="6447995C" w:rsidR="004C1035" w:rsidRPr="00095D92" w:rsidRDefault="004C1035" w:rsidP="00A92DA5">
      <w:pPr>
        <w:spacing w:line="300" w:lineRule="auto"/>
        <w:ind w:firstLine="709"/>
        <w:jc w:val="both"/>
        <w:rPr>
          <w:rFonts w:cs="Gadugi"/>
          <w:color w:val="3333FF"/>
          <w:sz w:val="22"/>
          <w:szCs w:val="22"/>
        </w:rPr>
      </w:pPr>
      <w:r w:rsidRPr="00095D92">
        <w:rPr>
          <w:rFonts w:cs="Gadugi"/>
          <w:i/>
          <w:color w:val="3333FF"/>
          <w:sz w:val="22"/>
          <w:szCs w:val="22"/>
        </w:rPr>
        <w:t>*</w:t>
      </w:r>
      <w:r w:rsidR="00095D92">
        <w:rPr>
          <w:rFonts w:cs="Gadugi"/>
          <w:i/>
          <w:color w:val="3333FF"/>
          <w:sz w:val="22"/>
          <w:szCs w:val="22"/>
        </w:rPr>
        <w:t xml:space="preserve"> </w:t>
      </w:r>
      <w:r w:rsidRPr="00095D92">
        <w:rPr>
          <w:rFonts w:cs="Gadugi"/>
          <w:i/>
          <w:color w:val="3333FF"/>
          <w:sz w:val="22"/>
          <w:szCs w:val="22"/>
        </w:rPr>
        <w:t>No caso de tatuagens descrever a localização anatômica e inserir fotografias</w:t>
      </w:r>
      <w:r w:rsidR="00DF2D94" w:rsidRPr="00095D92">
        <w:rPr>
          <w:rFonts w:cs="Gadugi"/>
          <w:i/>
          <w:color w:val="3333FF"/>
          <w:sz w:val="22"/>
          <w:szCs w:val="22"/>
        </w:rPr>
        <w:t xml:space="preserve"> no item pertinente</w:t>
      </w:r>
      <w:r w:rsidRPr="00095D92">
        <w:rPr>
          <w:rFonts w:cs="Gadugi"/>
          <w:i/>
          <w:color w:val="3333FF"/>
          <w:sz w:val="22"/>
          <w:szCs w:val="22"/>
        </w:rPr>
        <w:t>.</w:t>
      </w:r>
    </w:p>
    <w:p w14:paraId="678736F6" w14:textId="77777777" w:rsidR="004F573F" w:rsidRDefault="004F573F" w:rsidP="00A92DA5">
      <w:pPr>
        <w:spacing w:line="300" w:lineRule="auto"/>
        <w:ind w:firstLine="709"/>
        <w:jc w:val="both"/>
        <w:rPr>
          <w:rFonts w:cs="Gadugi"/>
          <w:color w:val="000000"/>
          <w:szCs w:val="24"/>
        </w:rPr>
      </w:pPr>
    </w:p>
    <w:p w14:paraId="0C233B5D" w14:textId="02E3471F" w:rsidR="001861FF" w:rsidRDefault="001861FF" w:rsidP="002F342A">
      <w:pPr>
        <w:numPr>
          <w:ilvl w:val="2"/>
          <w:numId w:val="1"/>
        </w:numPr>
        <w:spacing w:line="300" w:lineRule="auto"/>
        <w:ind w:left="709" w:hanging="709"/>
        <w:rPr>
          <w:rFonts w:eastAsia="MS Mincho"/>
          <w:b/>
          <w:szCs w:val="24"/>
        </w:rPr>
      </w:pPr>
      <w:r>
        <w:rPr>
          <w:rFonts w:eastAsia="MS Mincho"/>
          <w:b/>
          <w:szCs w:val="24"/>
        </w:rPr>
        <w:t xml:space="preserve">Localização e </w:t>
      </w:r>
      <w:r w:rsidR="009D543C">
        <w:rPr>
          <w:rFonts w:eastAsia="MS Mincho"/>
          <w:b/>
          <w:szCs w:val="24"/>
        </w:rPr>
        <w:t>P</w:t>
      </w:r>
      <w:r>
        <w:rPr>
          <w:rFonts w:eastAsia="MS Mincho"/>
          <w:b/>
          <w:szCs w:val="24"/>
        </w:rPr>
        <w:t>osição</w:t>
      </w:r>
    </w:p>
    <w:p w14:paraId="6F7633FD" w14:textId="2C87B3F4" w:rsidR="00655194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onde foi encontrado e a posição do cadáver</w:t>
      </w:r>
      <w:r w:rsidR="004F573F" w:rsidRPr="00095D92">
        <w:rPr>
          <w:rFonts w:cs="Gadugi"/>
          <w:i/>
          <w:color w:val="3333FF"/>
          <w:sz w:val="22"/>
          <w:szCs w:val="24"/>
        </w:rPr>
        <w:t>.</w:t>
      </w:r>
    </w:p>
    <w:p w14:paraId="1F233E78" w14:textId="77777777" w:rsidR="00C51419" w:rsidRPr="00C51419" w:rsidRDefault="00C51419" w:rsidP="00C51419">
      <w:pPr>
        <w:spacing w:line="300" w:lineRule="auto"/>
        <w:jc w:val="both"/>
        <w:rPr>
          <w:rFonts w:eastAsia="MS Mincho"/>
          <w:bCs/>
          <w:szCs w:val="24"/>
        </w:rPr>
      </w:pPr>
    </w:p>
    <w:p w14:paraId="2D1938D1" w14:textId="12C790BC" w:rsidR="001400A2" w:rsidRDefault="001861FF" w:rsidP="002F342A">
      <w:pPr>
        <w:numPr>
          <w:ilvl w:val="2"/>
          <w:numId w:val="1"/>
        </w:numPr>
        <w:spacing w:line="300" w:lineRule="auto"/>
        <w:ind w:left="709" w:hanging="709"/>
        <w:rPr>
          <w:rFonts w:eastAsia="MS Mincho"/>
          <w:b/>
          <w:szCs w:val="24"/>
        </w:rPr>
      </w:pPr>
      <w:r>
        <w:rPr>
          <w:rFonts w:eastAsia="MS Mincho"/>
          <w:b/>
          <w:szCs w:val="24"/>
        </w:rPr>
        <w:t xml:space="preserve">Vestes e </w:t>
      </w:r>
      <w:r w:rsidR="009D543C">
        <w:rPr>
          <w:rFonts w:eastAsia="MS Mincho"/>
          <w:b/>
          <w:szCs w:val="24"/>
        </w:rPr>
        <w:t>A</w:t>
      </w:r>
      <w:r>
        <w:rPr>
          <w:rFonts w:eastAsia="MS Mincho"/>
          <w:b/>
          <w:szCs w:val="24"/>
        </w:rPr>
        <w:t>cessórios</w:t>
      </w:r>
    </w:p>
    <w:p w14:paraId="4481FDF3" w14:textId="0730D9AC" w:rsidR="00655194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as vestes</w:t>
      </w:r>
      <w:r w:rsidR="00C24423" w:rsidRPr="00095D92">
        <w:rPr>
          <w:rFonts w:cs="Gadugi"/>
          <w:i/>
          <w:color w:val="3333FF"/>
          <w:sz w:val="22"/>
          <w:szCs w:val="24"/>
        </w:rPr>
        <w:t xml:space="preserve">, </w:t>
      </w:r>
      <w:r w:rsidRPr="00095D92">
        <w:rPr>
          <w:rFonts w:cs="Gadugi"/>
          <w:i/>
          <w:color w:val="3333FF"/>
          <w:sz w:val="22"/>
          <w:szCs w:val="24"/>
        </w:rPr>
        <w:t>os acessórios</w:t>
      </w:r>
      <w:r w:rsidR="00C24423" w:rsidRPr="00095D92">
        <w:rPr>
          <w:rFonts w:cs="Gadugi"/>
          <w:i/>
          <w:color w:val="3333FF"/>
          <w:sz w:val="22"/>
          <w:szCs w:val="24"/>
        </w:rPr>
        <w:t xml:space="preserve"> e pertences</w:t>
      </w:r>
      <w:r w:rsidRPr="00095D92">
        <w:rPr>
          <w:rFonts w:cs="Gadugi"/>
          <w:i/>
          <w:color w:val="3333FF"/>
          <w:sz w:val="22"/>
          <w:szCs w:val="24"/>
        </w:rPr>
        <w:t xml:space="preserve"> utilizados pelo cadáver</w:t>
      </w:r>
      <w:r w:rsidR="00655194" w:rsidRPr="00095D92">
        <w:rPr>
          <w:rFonts w:cs="Gadugi"/>
          <w:i/>
          <w:color w:val="3333FF"/>
          <w:sz w:val="22"/>
          <w:szCs w:val="24"/>
        </w:rPr>
        <w:t>.</w:t>
      </w:r>
      <w:r w:rsidR="00C24423" w:rsidRPr="00095D92">
        <w:rPr>
          <w:rFonts w:cs="Gadugi"/>
          <w:i/>
          <w:color w:val="3333FF"/>
          <w:sz w:val="22"/>
          <w:szCs w:val="24"/>
        </w:rPr>
        <w:t xml:space="preserve"> Descrever</w:t>
      </w:r>
      <w:r w:rsidR="00655194" w:rsidRPr="00095D92">
        <w:rPr>
          <w:rFonts w:cs="Gadugi"/>
          <w:i/>
          <w:color w:val="3333FF"/>
          <w:sz w:val="22"/>
          <w:szCs w:val="24"/>
        </w:rPr>
        <w:t xml:space="preserve"> </w:t>
      </w:r>
      <w:r w:rsidR="00C24423" w:rsidRPr="00095D92">
        <w:rPr>
          <w:rFonts w:cs="Gadugi"/>
          <w:i/>
          <w:color w:val="3333FF"/>
          <w:sz w:val="22"/>
          <w:szCs w:val="24"/>
        </w:rPr>
        <w:t>os vestígios</w:t>
      </w:r>
      <w:r w:rsidR="00655194" w:rsidRPr="00095D92">
        <w:rPr>
          <w:rFonts w:cs="Gadugi"/>
          <w:i/>
          <w:color w:val="3333FF"/>
          <w:sz w:val="22"/>
          <w:szCs w:val="24"/>
        </w:rPr>
        <w:t xml:space="preserve"> encontrados </w:t>
      </w:r>
      <w:r w:rsidR="00C24423" w:rsidRPr="00095D92">
        <w:rPr>
          <w:rFonts w:cs="Gadugi"/>
          <w:i/>
          <w:color w:val="3333FF"/>
          <w:sz w:val="22"/>
          <w:szCs w:val="24"/>
        </w:rPr>
        <w:t>em suas vestimentas</w:t>
      </w:r>
      <w:r w:rsidR="00095D92">
        <w:rPr>
          <w:rFonts w:cs="Gadugi"/>
          <w:i/>
          <w:color w:val="3333FF"/>
          <w:sz w:val="22"/>
          <w:szCs w:val="24"/>
        </w:rPr>
        <w:t>; e</w:t>
      </w:r>
    </w:p>
    <w:p w14:paraId="75C54D44" w14:textId="0A9021F5" w:rsidR="00C51419" w:rsidRPr="00095D92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Apresentar</w:t>
      </w:r>
      <w:r w:rsidRPr="00095D92">
        <w:rPr>
          <w:rFonts w:cs="Gadugi"/>
          <w:i/>
          <w:color w:val="3333FF"/>
          <w:sz w:val="22"/>
          <w:szCs w:val="24"/>
        </w:rPr>
        <w:t xml:space="preserve"> a </w:t>
      </w:r>
      <w:r w:rsidR="009D543C" w:rsidRPr="00095D92">
        <w:rPr>
          <w:rFonts w:cs="Gadugi"/>
          <w:i/>
          <w:color w:val="3333FF"/>
          <w:sz w:val="22"/>
          <w:szCs w:val="24"/>
        </w:rPr>
        <w:t>C</w:t>
      </w:r>
      <w:r w:rsidRPr="00095D92">
        <w:rPr>
          <w:rFonts w:cs="Gadugi"/>
          <w:i/>
          <w:color w:val="3333FF"/>
          <w:sz w:val="22"/>
          <w:szCs w:val="24"/>
        </w:rPr>
        <w:t xml:space="preserve">adeia de </w:t>
      </w:r>
      <w:r w:rsidR="009D543C" w:rsidRPr="00095D92">
        <w:rPr>
          <w:rFonts w:cs="Gadugi"/>
          <w:i/>
          <w:color w:val="3333FF"/>
          <w:sz w:val="22"/>
          <w:szCs w:val="24"/>
        </w:rPr>
        <w:t>C</w:t>
      </w:r>
      <w:r w:rsidRPr="00095D92">
        <w:rPr>
          <w:rFonts w:cs="Gadugi"/>
          <w:i/>
          <w:color w:val="3333FF"/>
          <w:sz w:val="22"/>
          <w:szCs w:val="24"/>
        </w:rPr>
        <w:t xml:space="preserve">ustódia, </w:t>
      </w:r>
      <w:r w:rsidR="00F014F0" w:rsidRPr="00095D92">
        <w:rPr>
          <w:rFonts w:cs="Gadugi"/>
          <w:i/>
          <w:color w:val="3333FF"/>
          <w:sz w:val="22"/>
          <w:szCs w:val="24"/>
        </w:rPr>
        <w:t>dos</w:t>
      </w:r>
      <w:r w:rsidRPr="00095D92">
        <w:rPr>
          <w:rFonts w:cs="Gadugi"/>
          <w:i/>
          <w:color w:val="3333FF"/>
          <w:sz w:val="22"/>
          <w:szCs w:val="24"/>
        </w:rPr>
        <w:t xml:space="preserve"> ite</w:t>
      </w:r>
      <w:r w:rsidR="00F014F0" w:rsidRPr="00095D92">
        <w:rPr>
          <w:rFonts w:cs="Gadugi"/>
          <w:i/>
          <w:color w:val="3333FF"/>
          <w:sz w:val="22"/>
          <w:szCs w:val="24"/>
        </w:rPr>
        <w:t>ns</w:t>
      </w:r>
      <w:r w:rsidR="004F573F" w:rsidRPr="00095D92">
        <w:rPr>
          <w:rFonts w:cs="Gadugi"/>
          <w:i/>
          <w:color w:val="3333FF"/>
          <w:sz w:val="22"/>
          <w:szCs w:val="24"/>
        </w:rPr>
        <w:t xml:space="preserve"> encontrado</w:t>
      </w:r>
      <w:r w:rsidR="00F014F0" w:rsidRPr="00095D92">
        <w:rPr>
          <w:rFonts w:cs="Gadugi"/>
          <w:i/>
          <w:color w:val="3333FF"/>
          <w:sz w:val="22"/>
          <w:szCs w:val="24"/>
        </w:rPr>
        <w:t>s</w:t>
      </w:r>
      <w:r w:rsidR="004F573F" w:rsidRPr="00095D92">
        <w:rPr>
          <w:rFonts w:cs="Gadugi"/>
          <w:i/>
          <w:color w:val="3333FF"/>
          <w:sz w:val="22"/>
          <w:szCs w:val="24"/>
        </w:rPr>
        <w:t xml:space="preserve"> junto ao corpo (</w:t>
      </w:r>
      <w:r w:rsidR="00F014F0" w:rsidRPr="00095D92">
        <w:rPr>
          <w:rFonts w:cs="Gadugi"/>
          <w:i/>
          <w:color w:val="3333FF"/>
          <w:sz w:val="22"/>
          <w:szCs w:val="24"/>
        </w:rPr>
        <w:t>destinação</w:t>
      </w:r>
      <w:r w:rsidR="004C1035" w:rsidRPr="00095D92">
        <w:rPr>
          <w:rFonts w:cs="Gadugi"/>
          <w:i/>
          <w:color w:val="3333FF"/>
          <w:sz w:val="22"/>
          <w:szCs w:val="24"/>
        </w:rPr>
        <w:t xml:space="preserve"> para </w:t>
      </w:r>
      <w:r w:rsidR="00F014F0" w:rsidRPr="00095D92">
        <w:rPr>
          <w:rFonts w:cs="Gadugi"/>
          <w:i/>
          <w:color w:val="3333FF"/>
          <w:sz w:val="22"/>
          <w:szCs w:val="24"/>
        </w:rPr>
        <w:t xml:space="preserve">equipe de </w:t>
      </w:r>
      <w:r w:rsidR="003E56D7" w:rsidRPr="00095D92">
        <w:rPr>
          <w:rFonts w:cs="Gadugi"/>
          <w:i/>
          <w:color w:val="3333FF"/>
          <w:sz w:val="22"/>
          <w:szCs w:val="24"/>
        </w:rPr>
        <w:t>M</w:t>
      </w:r>
      <w:r w:rsidR="00F014F0" w:rsidRPr="00095D92">
        <w:rPr>
          <w:rFonts w:cs="Gadugi"/>
          <w:i/>
          <w:color w:val="3333FF"/>
          <w:sz w:val="22"/>
          <w:szCs w:val="24"/>
        </w:rPr>
        <w:t xml:space="preserve">edicina </w:t>
      </w:r>
      <w:r w:rsidR="003E56D7" w:rsidRPr="00095D92">
        <w:rPr>
          <w:rFonts w:cs="Gadugi"/>
          <w:i/>
          <w:color w:val="3333FF"/>
          <w:sz w:val="22"/>
          <w:szCs w:val="24"/>
        </w:rPr>
        <w:t>L</w:t>
      </w:r>
      <w:r w:rsidR="00F014F0" w:rsidRPr="00095D92">
        <w:rPr>
          <w:rFonts w:cs="Gadugi"/>
          <w:i/>
          <w:color w:val="3333FF"/>
          <w:sz w:val="22"/>
          <w:szCs w:val="24"/>
        </w:rPr>
        <w:t xml:space="preserve">egal, familiar da vítima ou </w:t>
      </w:r>
      <w:r w:rsidR="003E56D7" w:rsidRPr="00095D92">
        <w:rPr>
          <w:rFonts w:cs="Gadugi"/>
          <w:i/>
          <w:color w:val="3333FF"/>
          <w:sz w:val="22"/>
          <w:szCs w:val="24"/>
        </w:rPr>
        <w:t>D</w:t>
      </w:r>
      <w:r w:rsidR="00F014F0" w:rsidRPr="00095D92">
        <w:rPr>
          <w:rFonts w:cs="Gadugi"/>
          <w:i/>
          <w:color w:val="3333FF"/>
          <w:sz w:val="22"/>
          <w:szCs w:val="24"/>
        </w:rPr>
        <w:t>elegaci</w:t>
      </w:r>
      <w:r w:rsidR="004C1035" w:rsidRPr="00095D92">
        <w:rPr>
          <w:rFonts w:cs="Gadugi"/>
          <w:i/>
          <w:color w:val="3333FF"/>
          <w:sz w:val="22"/>
          <w:szCs w:val="24"/>
        </w:rPr>
        <w:t>a).</w:t>
      </w:r>
    </w:p>
    <w:p w14:paraId="15933EB0" w14:textId="77777777" w:rsidR="00655194" w:rsidRDefault="00655194" w:rsidP="00655194">
      <w:pPr>
        <w:pStyle w:val="PargrafodaLista"/>
        <w:rPr>
          <w:rFonts w:eastAsia="MS Mincho"/>
          <w:b/>
          <w:szCs w:val="24"/>
        </w:rPr>
      </w:pPr>
    </w:p>
    <w:p w14:paraId="67E02BB0" w14:textId="6C7775E3" w:rsidR="00655194" w:rsidRPr="00E41132" w:rsidRDefault="00E41132" w:rsidP="00E41132">
      <w:pPr>
        <w:numPr>
          <w:ilvl w:val="2"/>
          <w:numId w:val="1"/>
        </w:numPr>
        <w:spacing w:line="300" w:lineRule="auto"/>
        <w:ind w:left="709" w:hanging="709"/>
        <w:rPr>
          <w:rFonts w:eastAsia="MS Mincho"/>
          <w:b/>
          <w:szCs w:val="24"/>
        </w:rPr>
      </w:pPr>
      <w:r>
        <w:rPr>
          <w:rFonts w:eastAsia="MS Mincho"/>
          <w:b/>
          <w:szCs w:val="24"/>
        </w:rPr>
        <w:t>L</w:t>
      </w:r>
      <w:r w:rsidRPr="00E41132">
        <w:rPr>
          <w:rFonts w:eastAsia="MS Mincho"/>
          <w:b/>
          <w:szCs w:val="24"/>
        </w:rPr>
        <w:t xml:space="preserve">esões e </w:t>
      </w:r>
      <w:r w:rsidR="009D543C">
        <w:rPr>
          <w:rFonts w:eastAsia="MS Mincho"/>
          <w:b/>
          <w:szCs w:val="24"/>
        </w:rPr>
        <w:t>D</w:t>
      </w:r>
      <w:r w:rsidRPr="00E41132">
        <w:rPr>
          <w:rFonts w:eastAsia="MS Mincho"/>
          <w:b/>
          <w:szCs w:val="24"/>
        </w:rPr>
        <w:t xml:space="preserve">emais </w:t>
      </w:r>
      <w:r w:rsidR="009D543C">
        <w:rPr>
          <w:rFonts w:eastAsia="MS Mincho"/>
          <w:b/>
          <w:szCs w:val="24"/>
        </w:rPr>
        <w:t>V</w:t>
      </w:r>
      <w:r w:rsidRPr="00E41132">
        <w:rPr>
          <w:rFonts w:eastAsia="MS Mincho"/>
          <w:b/>
          <w:szCs w:val="24"/>
        </w:rPr>
        <w:t>estígios</w:t>
      </w:r>
    </w:p>
    <w:p w14:paraId="3B378E95" w14:textId="0C27CD05" w:rsidR="00E41132" w:rsidRPr="003E56D7" w:rsidRDefault="00C51419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Cs w:val="24"/>
        </w:rPr>
      </w:pPr>
      <w:r w:rsidRPr="003E56D7">
        <w:rPr>
          <w:rFonts w:cs="Gadugi"/>
          <w:b/>
          <w:i/>
          <w:color w:val="3333FF"/>
          <w:szCs w:val="24"/>
          <w:u w:val="single"/>
        </w:rPr>
        <w:t>Descr</w:t>
      </w:r>
      <w:r w:rsidR="004C1035" w:rsidRPr="003E56D7">
        <w:rPr>
          <w:rFonts w:cs="Gadugi"/>
          <w:b/>
          <w:i/>
          <w:color w:val="3333FF"/>
          <w:szCs w:val="24"/>
          <w:u w:val="single"/>
        </w:rPr>
        <w:t>ever</w:t>
      </w:r>
      <w:r w:rsidRPr="003E56D7">
        <w:rPr>
          <w:rFonts w:cs="Gadugi"/>
          <w:i/>
          <w:color w:val="3333FF"/>
          <w:szCs w:val="24"/>
        </w:rPr>
        <w:t xml:space="preserve"> lesões/feri</w:t>
      </w:r>
      <w:r w:rsidR="004C1035" w:rsidRPr="003E56D7">
        <w:rPr>
          <w:rFonts w:cs="Gadugi"/>
          <w:i/>
          <w:color w:val="3333FF"/>
          <w:szCs w:val="24"/>
        </w:rPr>
        <w:t>mentos</w:t>
      </w:r>
      <w:r w:rsidR="00E41132" w:rsidRPr="003E56D7">
        <w:rPr>
          <w:rFonts w:cs="Gadugi"/>
          <w:i/>
          <w:color w:val="3333FF"/>
          <w:szCs w:val="24"/>
        </w:rPr>
        <w:t xml:space="preserve"> com base n</w:t>
      </w:r>
      <w:r w:rsidR="001958D2" w:rsidRPr="003E56D7">
        <w:rPr>
          <w:rFonts w:cs="Gadugi"/>
          <w:i/>
          <w:color w:val="3333FF"/>
          <w:szCs w:val="24"/>
        </w:rPr>
        <w:t>a</w:t>
      </w:r>
      <w:r w:rsidR="00E41132" w:rsidRPr="003E56D7">
        <w:rPr>
          <w:rFonts w:cs="Gadugi"/>
          <w:i/>
          <w:color w:val="3333FF"/>
          <w:szCs w:val="24"/>
        </w:rPr>
        <w:t xml:space="preserve"> </w:t>
      </w:r>
      <w:r w:rsidR="001958D2" w:rsidRPr="003E56D7">
        <w:rPr>
          <w:rFonts w:cs="Gadugi"/>
          <w:i/>
          <w:color w:val="3333FF"/>
          <w:szCs w:val="24"/>
        </w:rPr>
        <w:t>P</w:t>
      </w:r>
      <w:r w:rsidR="00E41132" w:rsidRPr="003E56D7">
        <w:rPr>
          <w:rFonts w:cs="Gadugi"/>
          <w:i/>
          <w:color w:val="3333FF"/>
          <w:szCs w:val="24"/>
        </w:rPr>
        <w:t xml:space="preserve">erinecroscopia e </w:t>
      </w:r>
      <w:r w:rsidR="001958D2" w:rsidRPr="003E56D7">
        <w:rPr>
          <w:rFonts w:cs="Gadugi"/>
          <w:i/>
          <w:color w:val="3333FF"/>
          <w:szCs w:val="24"/>
        </w:rPr>
        <w:t>na N</w:t>
      </w:r>
      <w:r w:rsidR="00E41132" w:rsidRPr="003E56D7">
        <w:rPr>
          <w:rFonts w:cs="Gadugi"/>
          <w:i/>
          <w:color w:val="3333FF"/>
          <w:szCs w:val="24"/>
        </w:rPr>
        <w:t xml:space="preserve">ecroscopia, bem como os </w:t>
      </w:r>
      <w:r w:rsidRPr="003E56D7">
        <w:rPr>
          <w:rFonts w:cs="Gadugi"/>
          <w:i/>
          <w:color w:val="3333FF"/>
          <w:szCs w:val="24"/>
        </w:rPr>
        <w:t>demais vestígios presentes no corpo</w:t>
      </w:r>
      <w:r w:rsidR="001958D2" w:rsidRPr="003E56D7">
        <w:rPr>
          <w:rFonts w:cs="Gadugi"/>
          <w:i/>
          <w:color w:val="3333FF"/>
          <w:szCs w:val="24"/>
        </w:rPr>
        <w:t>;</w:t>
      </w:r>
      <w:r w:rsidR="004C1035" w:rsidRPr="003E56D7">
        <w:rPr>
          <w:rFonts w:cs="Gadugi"/>
          <w:i/>
          <w:color w:val="3333FF"/>
          <w:szCs w:val="24"/>
        </w:rPr>
        <w:t xml:space="preserve"> </w:t>
      </w:r>
    </w:p>
    <w:p w14:paraId="67C97FA9" w14:textId="3EF1B869" w:rsidR="00A92DA5" w:rsidRPr="003E56D7" w:rsidRDefault="004C1035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Cs w:val="24"/>
        </w:rPr>
      </w:pPr>
      <w:r w:rsidRPr="003E56D7">
        <w:rPr>
          <w:rFonts w:cs="Gadugi"/>
          <w:b/>
          <w:i/>
          <w:color w:val="3333FF"/>
          <w:szCs w:val="24"/>
          <w:u w:val="single"/>
        </w:rPr>
        <w:t>Descrever</w:t>
      </w:r>
      <w:r w:rsidRPr="003E56D7">
        <w:rPr>
          <w:rFonts w:cs="Gadugi"/>
          <w:i/>
          <w:color w:val="3333FF"/>
          <w:szCs w:val="24"/>
        </w:rPr>
        <w:t xml:space="preserve"> aspectos cronotanatogn</w:t>
      </w:r>
      <w:r w:rsidR="005C34F0" w:rsidRPr="003E56D7">
        <w:rPr>
          <w:rFonts w:cs="Gadugi"/>
          <w:i/>
          <w:color w:val="3333FF"/>
          <w:szCs w:val="24"/>
        </w:rPr>
        <w:t>ó</w:t>
      </w:r>
      <w:r w:rsidRPr="003E56D7">
        <w:rPr>
          <w:rFonts w:cs="Gadugi"/>
          <w:i/>
          <w:color w:val="3333FF"/>
          <w:szCs w:val="24"/>
        </w:rPr>
        <w:t>sticos do corpo</w:t>
      </w:r>
      <w:r w:rsidR="001958D2" w:rsidRPr="003E56D7">
        <w:rPr>
          <w:rFonts w:cs="Gadugi"/>
          <w:i/>
          <w:color w:val="3333FF"/>
          <w:szCs w:val="24"/>
        </w:rPr>
        <w:t>; e</w:t>
      </w:r>
    </w:p>
    <w:p w14:paraId="7674C97C" w14:textId="34F61FEA" w:rsidR="00C51419" w:rsidRPr="003E56D7" w:rsidRDefault="00E41132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Cs w:val="24"/>
        </w:rPr>
      </w:pPr>
      <w:r w:rsidRPr="003E56D7">
        <w:rPr>
          <w:rFonts w:cs="Gadugi"/>
          <w:b/>
          <w:i/>
          <w:color w:val="3333FF"/>
          <w:szCs w:val="24"/>
          <w:u w:val="single"/>
        </w:rPr>
        <w:t>Relatar</w:t>
      </w:r>
      <w:r w:rsidR="00C51419" w:rsidRPr="003E56D7">
        <w:rPr>
          <w:rFonts w:cs="Gadugi"/>
          <w:i/>
          <w:color w:val="3333FF"/>
          <w:szCs w:val="24"/>
        </w:rPr>
        <w:t xml:space="preserve"> nesse item </w:t>
      </w:r>
      <w:r w:rsidRPr="003E56D7">
        <w:rPr>
          <w:rFonts w:cs="Gadugi"/>
          <w:i/>
          <w:color w:val="3333FF"/>
          <w:szCs w:val="24"/>
        </w:rPr>
        <w:t>as conclusões do</w:t>
      </w:r>
      <w:r w:rsidR="00C51419" w:rsidRPr="003E56D7">
        <w:rPr>
          <w:rFonts w:cs="Gadugi"/>
          <w:i/>
          <w:color w:val="3333FF"/>
          <w:szCs w:val="24"/>
        </w:rPr>
        <w:t xml:space="preserve"> Laudo Cadavérico</w:t>
      </w:r>
      <w:r w:rsidR="001958D2" w:rsidRPr="003E56D7">
        <w:rPr>
          <w:rFonts w:cs="Gadugi"/>
          <w:i/>
          <w:color w:val="3333FF"/>
          <w:szCs w:val="24"/>
        </w:rPr>
        <w:t>.</w:t>
      </w:r>
    </w:p>
    <w:p w14:paraId="53B00A28" w14:textId="54494EFE" w:rsidR="00E41132" w:rsidRPr="003E56D7" w:rsidRDefault="00E41132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Cs w:val="24"/>
        </w:rPr>
      </w:pPr>
      <w:r w:rsidRPr="003E56D7">
        <w:rPr>
          <w:rFonts w:cs="Gadugi"/>
          <w:i/>
          <w:color w:val="3333FF"/>
          <w:szCs w:val="24"/>
        </w:rPr>
        <w:t>Didaticamente</w:t>
      </w:r>
      <w:r w:rsidR="001958D2" w:rsidRPr="003E56D7">
        <w:rPr>
          <w:rFonts w:cs="Gadugi"/>
          <w:i/>
          <w:color w:val="3333FF"/>
          <w:szCs w:val="24"/>
        </w:rPr>
        <w:t>,</w:t>
      </w:r>
      <w:r w:rsidRPr="003E56D7">
        <w:rPr>
          <w:rFonts w:cs="Gadugi"/>
          <w:i/>
          <w:color w:val="3333FF"/>
          <w:szCs w:val="24"/>
        </w:rPr>
        <w:t xml:space="preserve"> </w:t>
      </w:r>
      <w:r w:rsidRPr="00095D92">
        <w:rPr>
          <w:rFonts w:cs="Gadugi"/>
          <w:b/>
          <w:i/>
          <w:color w:val="3333FF"/>
          <w:szCs w:val="24"/>
          <w:u w:val="single"/>
        </w:rPr>
        <w:t>dividir</w:t>
      </w:r>
      <w:r w:rsidRPr="003E56D7">
        <w:rPr>
          <w:rFonts w:cs="Gadugi"/>
          <w:i/>
          <w:color w:val="3333FF"/>
          <w:szCs w:val="24"/>
        </w:rPr>
        <w:t xml:space="preserve"> a apresentação com base nas regiões anatômicas (posterior e anterior): </w:t>
      </w:r>
      <w:r w:rsidRPr="00095D92">
        <w:rPr>
          <w:rFonts w:cs="Gadugi"/>
          <w:b/>
          <w:i/>
          <w:color w:val="3333FF"/>
          <w:szCs w:val="24"/>
        </w:rPr>
        <w:t>cabeça</w:t>
      </w:r>
      <w:r w:rsidRPr="003E56D7">
        <w:rPr>
          <w:rFonts w:cs="Gadugi"/>
          <w:i/>
          <w:color w:val="3333FF"/>
          <w:szCs w:val="24"/>
        </w:rPr>
        <w:t xml:space="preserve">, </w:t>
      </w:r>
      <w:r w:rsidRPr="00095D92">
        <w:rPr>
          <w:rFonts w:cs="Gadugi"/>
          <w:b/>
          <w:i/>
          <w:color w:val="3333FF"/>
          <w:szCs w:val="24"/>
        </w:rPr>
        <w:t>pescoço</w:t>
      </w:r>
      <w:r w:rsidRPr="003E56D7">
        <w:rPr>
          <w:rFonts w:cs="Gadugi"/>
          <w:i/>
          <w:color w:val="3333FF"/>
          <w:szCs w:val="24"/>
        </w:rPr>
        <w:t xml:space="preserve">, </w:t>
      </w:r>
      <w:r w:rsidRPr="00095D92">
        <w:rPr>
          <w:rFonts w:cs="Gadugi"/>
          <w:b/>
          <w:i/>
          <w:color w:val="3333FF"/>
          <w:szCs w:val="24"/>
        </w:rPr>
        <w:t>tórax</w:t>
      </w:r>
      <w:r w:rsidRPr="003E56D7">
        <w:rPr>
          <w:rFonts w:cs="Gadugi"/>
          <w:i/>
          <w:color w:val="3333FF"/>
          <w:szCs w:val="24"/>
        </w:rPr>
        <w:t xml:space="preserve">, </w:t>
      </w:r>
      <w:r w:rsidRPr="00095D92">
        <w:rPr>
          <w:rFonts w:cs="Gadugi"/>
          <w:b/>
          <w:i/>
          <w:color w:val="3333FF"/>
          <w:szCs w:val="24"/>
        </w:rPr>
        <w:t>abdômen</w:t>
      </w:r>
      <w:r w:rsidRPr="003E56D7">
        <w:rPr>
          <w:rFonts w:cs="Gadugi"/>
          <w:i/>
          <w:color w:val="3333FF"/>
          <w:szCs w:val="24"/>
        </w:rPr>
        <w:t xml:space="preserve">, </w:t>
      </w:r>
      <w:r w:rsidR="00095D92" w:rsidRPr="00095D92">
        <w:rPr>
          <w:rFonts w:cs="Gadugi"/>
          <w:b/>
          <w:i/>
          <w:color w:val="3333FF"/>
          <w:szCs w:val="24"/>
        </w:rPr>
        <w:t>pelve</w:t>
      </w:r>
      <w:r w:rsidR="00095D92">
        <w:rPr>
          <w:rFonts w:cs="Gadugi"/>
          <w:i/>
          <w:color w:val="3333FF"/>
          <w:szCs w:val="24"/>
        </w:rPr>
        <w:t xml:space="preserve"> (</w:t>
      </w:r>
      <w:r w:rsidR="00095D92" w:rsidRPr="003E56D7">
        <w:rPr>
          <w:rFonts w:cs="Gadugi"/>
          <w:i/>
          <w:color w:val="3333FF"/>
          <w:szCs w:val="24"/>
        </w:rPr>
        <w:t>quadril</w:t>
      </w:r>
      <w:r w:rsidR="00095D92">
        <w:rPr>
          <w:rFonts w:cs="Gadugi"/>
          <w:i/>
          <w:color w:val="3333FF"/>
          <w:szCs w:val="24"/>
        </w:rPr>
        <w:t xml:space="preserve"> e</w:t>
      </w:r>
      <w:r w:rsidR="00095D92" w:rsidRPr="003E56D7">
        <w:rPr>
          <w:rFonts w:cs="Gadugi"/>
          <w:i/>
          <w:color w:val="3333FF"/>
          <w:szCs w:val="24"/>
        </w:rPr>
        <w:t xml:space="preserve"> glúteo</w:t>
      </w:r>
      <w:r w:rsidR="00095D92">
        <w:rPr>
          <w:rFonts w:cs="Gadugi"/>
          <w:i/>
          <w:color w:val="3333FF"/>
          <w:szCs w:val="24"/>
        </w:rPr>
        <w:t xml:space="preserve">s), </w:t>
      </w:r>
      <w:r w:rsidRPr="00095D92">
        <w:rPr>
          <w:rFonts w:cs="Gadugi"/>
          <w:b/>
          <w:i/>
          <w:color w:val="3333FF"/>
          <w:szCs w:val="24"/>
        </w:rPr>
        <w:t>membros superiores</w:t>
      </w:r>
      <w:r w:rsidRPr="003E56D7">
        <w:rPr>
          <w:rFonts w:cs="Gadugi"/>
          <w:i/>
          <w:color w:val="3333FF"/>
          <w:szCs w:val="24"/>
        </w:rPr>
        <w:t xml:space="preserve"> (ombro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braço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cotovelo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antebraço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punho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 xml:space="preserve"> e mão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 xml:space="preserve">) e </w:t>
      </w:r>
      <w:r w:rsidRPr="00095D92">
        <w:rPr>
          <w:rFonts w:cs="Gadugi"/>
          <w:b/>
          <w:i/>
          <w:color w:val="3333FF"/>
          <w:szCs w:val="24"/>
        </w:rPr>
        <w:t>membros inferiores</w:t>
      </w:r>
      <w:r w:rsidRPr="003E56D7">
        <w:rPr>
          <w:rFonts w:cs="Gadugi"/>
          <w:i/>
          <w:color w:val="3333FF"/>
          <w:szCs w:val="24"/>
        </w:rPr>
        <w:t xml:space="preserve"> (coxa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joelho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perna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, tornozelo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 xml:space="preserve"> e pé</w:t>
      </w:r>
      <w:r w:rsidR="00095D92">
        <w:rPr>
          <w:rFonts w:cs="Gadugi"/>
          <w:i/>
          <w:color w:val="3333FF"/>
          <w:szCs w:val="24"/>
        </w:rPr>
        <w:t>s</w:t>
      </w:r>
      <w:r w:rsidRPr="003E56D7">
        <w:rPr>
          <w:rFonts w:cs="Gadugi"/>
          <w:i/>
          <w:color w:val="3333FF"/>
          <w:szCs w:val="24"/>
        </w:rPr>
        <w:t>).</w:t>
      </w:r>
    </w:p>
    <w:p w14:paraId="4F1AC629" w14:textId="77777777" w:rsidR="00655194" w:rsidRDefault="00655194" w:rsidP="00655194">
      <w:pPr>
        <w:pStyle w:val="TextosemFormatao"/>
        <w:spacing w:line="300" w:lineRule="auto"/>
        <w:jc w:val="both"/>
        <w:rPr>
          <w:rFonts w:ascii="Arial" w:hAnsi="Arial" w:cs="Arial"/>
        </w:rPr>
      </w:pPr>
    </w:p>
    <w:p w14:paraId="61099DE8" w14:textId="77777777" w:rsidR="00234599" w:rsidRPr="00655194" w:rsidRDefault="00234599" w:rsidP="00D4269F">
      <w:pPr>
        <w:numPr>
          <w:ilvl w:val="0"/>
          <w:numId w:val="1"/>
        </w:numPr>
        <w:spacing w:line="300" w:lineRule="auto"/>
        <w:rPr>
          <w:rFonts w:eastAsia="MS Mincho"/>
          <w:b/>
          <w:szCs w:val="24"/>
        </w:rPr>
      </w:pPr>
      <w:r w:rsidRPr="00250D22">
        <w:rPr>
          <w:rFonts w:eastAsia="MS Mincho"/>
          <w:b/>
          <w:szCs w:val="24"/>
        </w:rPr>
        <w:t xml:space="preserve">EXAMES </w:t>
      </w:r>
      <w:r w:rsidRPr="00250D22">
        <w:rPr>
          <w:b/>
          <w:bCs/>
          <w:szCs w:val="24"/>
        </w:rPr>
        <w:t>COMPLEMENTARES</w:t>
      </w:r>
    </w:p>
    <w:p w14:paraId="5F4DEFD8" w14:textId="0AB68F67" w:rsidR="00655194" w:rsidRPr="003E56D7" w:rsidRDefault="000C21E5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Cs w:val="24"/>
        </w:rPr>
      </w:pPr>
      <w:r w:rsidRPr="003E56D7">
        <w:rPr>
          <w:rFonts w:cs="Gadugi"/>
          <w:b/>
          <w:i/>
          <w:color w:val="3333FF"/>
          <w:szCs w:val="24"/>
          <w:u w:val="single"/>
        </w:rPr>
        <w:t>Utilizar</w:t>
      </w:r>
      <w:r w:rsidRPr="003E56D7">
        <w:rPr>
          <w:rFonts w:cs="Gadugi"/>
          <w:i/>
          <w:color w:val="3333FF"/>
          <w:szCs w:val="24"/>
        </w:rPr>
        <w:t xml:space="preserve"> este campo para apresentação dos</w:t>
      </w:r>
      <w:r w:rsidR="00E41132" w:rsidRPr="003E56D7">
        <w:rPr>
          <w:rFonts w:cs="Gadugi"/>
          <w:i/>
          <w:color w:val="3333FF"/>
          <w:szCs w:val="24"/>
        </w:rPr>
        <w:t xml:space="preserve"> resultados</w:t>
      </w:r>
      <w:r w:rsidR="00655194" w:rsidRPr="003E56D7">
        <w:rPr>
          <w:rFonts w:cs="Gadugi"/>
          <w:i/>
          <w:color w:val="3333FF"/>
          <w:szCs w:val="24"/>
        </w:rPr>
        <w:t xml:space="preserve"> </w:t>
      </w:r>
      <w:r w:rsidRPr="003E56D7">
        <w:rPr>
          <w:rFonts w:cs="Gadugi"/>
          <w:i/>
          <w:color w:val="3333FF"/>
          <w:szCs w:val="24"/>
        </w:rPr>
        <w:t xml:space="preserve">de </w:t>
      </w:r>
      <w:r w:rsidR="001958D2" w:rsidRPr="003E56D7">
        <w:rPr>
          <w:rFonts w:cs="Gadugi"/>
          <w:i/>
          <w:color w:val="3333FF"/>
          <w:szCs w:val="24"/>
        </w:rPr>
        <w:t>Exames solicitados aos L</w:t>
      </w:r>
      <w:r w:rsidRPr="003E56D7">
        <w:rPr>
          <w:rFonts w:cs="Gadugi"/>
          <w:i/>
          <w:color w:val="3333FF"/>
          <w:szCs w:val="24"/>
        </w:rPr>
        <w:t xml:space="preserve">aboratórios </w:t>
      </w:r>
      <w:r w:rsidR="001958D2" w:rsidRPr="003E56D7">
        <w:rPr>
          <w:rFonts w:cs="Gadugi"/>
          <w:i/>
          <w:color w:val="3333FF"/>
          <w:szCs w:val="24"/>
        </w:rPr>
        <w:t>de Polícia Científica</w:t>
      </w:r>
      <w:r w:rsidR="00E41132" w:rsidRPr="003E56D7">
        <w:rPr>
          <w:rFonts w:cs="Gadugi"/>
          <w:i/>
          <w:color w:val="3333FF"/>
          <w:szCs w:val="24"/>
        </w:rPr>
        <w:t xml:space="preserve"> ou realizados pelo próprio </w:t>
      </w:r>
      <w:r w:rsidR="001958D2" w:rsidRPr="003E56D7">
        <w:rPr>
          <w:rFonts w:cs="Gadugi"/>
          <w:i/>
          <w:color w:val="3333FF"/>
          <w:szCs w:val="24"/>
        </w:rPr>
        <w:t>P</w:t>
      </w:r>
      <w:r w:rsidR="00E41132" w:rsidRPr="003E56D7">
        <w:rPr>
          <w:rFonts w:cs="Gadugi"/>
          <w:i/>
          <w:color w:val="3333FF"/>
          <w:szCs w:val="24"/>
        </w:rPr>
        <w:t xml:space="preserve">erito </w:t>
      </w:r>
      <w:r w:rsidR="001958D2" w:rsidRPr="003E56D7">
        <w:rPr>
          <w:rFonts w:cs="Gadugi"/>
          <w:i/>
          <w:color w:val="3333FF"/>
          <w:szCs w:val="24"/>
        </w:rPr>
        <w:t xml:space="preserve">Criminal </w:t>
      </w:r>
      <w:r w:rsidR="00E41132" w:rsidRPr="003E56D7">
        <w:rPr>
          <w:rFonts w:cs="Gadugi"/>
          <w:i/>
          <w:color w:val="3333FF"/>
          <w:szCs w:val="24"/>
        </w:rPr>
        <w:t xml:space="preserve">de local como: </w:t>
      </w:r>
      <w:r w:rsidR="001958D2" w:rsidRPr="003E56D7">
        <w:rPr>
          <w:rFonts w:cs="Gadugi"/>
          <w:i/>
          <w:color w:val="3333FF"/>
          <w:szCs w:val="24"/>
        </w:rPr>
        <w:t>B</w:t>
      </w:r>
      <w:r w:rsidR="00E41132" w:rsidRPr="003E56D7">
        <w:rPr>
          <w:rFonts w:cs="Gadugi"/>
          <w:i/>
          <w:color w:val="3333FF"/>
          <w:szCs w:val="24"/>
        </w:rPr>
        <w:t xml:space="preserve">alística </w:t>
      </w:r>
      <w:r w:rsidR="001958D2" w:rsidRPr="003E56D7">
        <w:rPr>
          <w:rFonts w:cs="Gadugi"/>
          <w:i/>
          <w:color w:val="3333FF"/>
          <w:szCs w:val="24"/>
        </w:rPr>
        <w:t>F</w:t>
      </w:r>
      <w:r w:rsidR="00E41132" w:rsidRPr="003E56D7">
        <w:rPr>
          <w:rFonts w:cs="Gadugi"/>
          <w:i/>
          <w:color w:val="3333FF"/>
          <w:szCs w:val="24"/>
        </w:rPr>
        <w:t xml:space="preserve">orense, </w:t>
      </w:r>
      <w:r w:rsidR="001958D2" w:rsidRPr="003E56D7">
        <w:rPr>
          <w:rFonts w:cs="Gadugi"/>
          <w:i/>
          <w:color w:val="3333FF"/>
          <w:szCs w:val="24"/>
        </w:rPr>
        <w:t>Análise de I</w:t>
      </w:r>
      <w:r w:rsidR="00E41132" w:rsidRPr="003E56D7">
        <w:rPr>
          <w:rFonts w:cs="Gadugi"/>
          <w:i/>
          <w:color w:val="3333FF"/>
          <w:szCs w:val="24"/>
        </w:rPr>
        <w:t xml:space="preserve">magens de </w:t>
      </w:r>
      <w:r w:rsidR="001958D2" w:rsidRPr="003E56D7">
        <w:rPr>
          <w:rFonts w:cs="Gadugi"/>
          <w:i/>
          <w:color w:val="3333FF"/>
          <w:szCs w:val="24"/>
        </w:rPr>
        <w:t>V</w:t>
      </w:r>
      <w:r w:rsidR="00ED7730" w:rsidRPr="003E56D7">
        <w:rPr>
          <w:rFonts w:cs="Gadugi"/>
          <w:i/>
          <w:color w:val="3333FF"/>
          <w:szCs w:val="24"/>
        </w:rPr>
        <w:t>ídeo etc.</w:t>
      </w:r>
      <w:r w:rsidR="001958D2" w:rsidRPr="003E56D7">
        <w:rPr>
          <w:rFonts w:cs="Gadugi"/>
          <w:i/>
          <w:color w:val="3333FF"/>
          <w:szCs w:val="24"/>
        </w:rPr>
        <w:t>; e/ou</w:t>
      </w:r>
    </w:p>
    <w:p w14:paraId="47932363" w14:textId="5B439236" w:rsidR="002F342A" w:rsidRPr="003E56D7" w:rsidRDefault="002F342A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color w:val="3333FF"/>
          <w:szCs w:val="24"/>
        </w:rPr>
      </w:pPr>
      <w:r w:rsidRPr="003E56D7">
        <w:rPr>
          <w:rFonts w:cs="Gadugi"/>
          <w:b/>
          <w:i/>
          <w:color w:val="3333FF"/>
          <w:szCs w:val="24"/>
          <w:u w:val="single"/>
        </w:rPr>
        <w:t>Fazer</w:t>
      </w:r>
      <w:r w:rsidRPr="003E56D7">
        <w:rPr>
          <w:rFonts w:cs="Gadugi"/>
          <w:i/>
          <w:color w:val="3333FF"/>
          <w:szCs w:val="24"/>
        </w:rPr>
        <w:t xml:space="preserve"> constar o número d</w:t>
      </w:r>
      <w:r w:rsidR="001958D2" w:rsidRPr="003E56D7">
        <w:rPr>
          <w:rFonts w:cs="Gadugi"/>
          <w:i/>
          <w:color w:val="3333FF"/>
          <w:szCs w:val="24"/>
        </w:rPr>
        <w:t>o RG do L</w:t>
      </w:r>
      <w:r w:rsidR="00ED7730" w:rsidRPr="003E56D7">
        <w:rPr>
          <w:rFonts w:cs="Gadugi"/>
          <w:i/>
          <w:color w:val="3333FF"/>
          <w:szCs w:val="24"/>
        </w:rPr>
        <w:t xml:space="preserve">audo </w:t>
      </w:r>
      <w:r w:rsidR="001958D2" w:rsidRPr="003E56D7">
        <w:rPr>
          <w:rFonts w:cs="Gadugi"/>
          <w:i/>
          <w:color w:val="3333FF"/>
          <w:szCs w:val="24"/>
        </w:rPr>
        <w:t xml:space="preserve">Complementar </w:t>
      </w:r>
      <w:r w:rsidR="00ED7730" w:rsidRPr="003E56D7">
        <w:rPr>
          <w:rFonts w:cs="Gadugi"/>
          <w:i/>
          <w:color w:val="3333FF"/>
          <w:szCs w:val="24"/>
        </w:rPr>
        <w:t>d</w:t>
      </w:r>
      <w:r w:rsidR="001958D2" w:rsidRPr="003E56D7">
        <w:rPr>
          <w:rFonts w:cs="Gadugi"/>
          <w:i/>
          <w:color w:val="3333FF"/>
          <w:szCs w:val="24"/>
        </w:rPr>
        <w:t>o respectivo L</w:t>
      </w:r>
      <w:r w:rsidRPr="003E56D7">
        <w:rPr>
          <w:rFonts w:cs="Gadugi"/>
          <w:i/>
          <w:color w:val="3333FF"/>
          <w:szCs w:val="24"/>
        </w:rPr>
        <w:t>aboratório</w:t>
      </w:r>
      <w:r w:rsidR="00ED7730" w:rsidRPr="003E56D7">
        <w:rPr>
          <w:rFonts w:cs="Gadugi"/>
          <w:i/>
          <w:color w:val="3333FF"/>
          <w:szCs w:val="24"/>
        </w:rPr>
        <w:t>.</w:t>
      </w:r>
    </w:p>
    <w:p w14:paraId="3934B534" w14:textId="77777777" w:rsidR="002F342A" w:rsidRPr="00A92DA5" w:rsidRDefault="002F342A" w:rsidP="00A92DA5">
      <w:pPr>
        <w:spacing w:line="300" w:lineRule="auto"/>
        <w:ind w:firstLine="709"/>
        <w:jc w:val="both"/>
        <w:rPr>
          <w:rFonts w:cs="Gadugi"/>
          <w:color w:val="000000"/>
          <w:szCs w:val="24"/>
        </w:rPr>
      </w:pPr>
    </w:p>
    <w:p w14:paraId="6DD528C0" w14:textId="77777777" w:rsidR="00655194" w:rsidRPr="002F342A" w:rsidRDefault="00655194" w:rsidP="00781998">
      <w:pPr>
        <w:numPr>
          <w:ilvl w:val="1"/>
          <w:numId w:val="1"/>
        </w:numPr>
        <w:spacing w:line="300" w:lineRule="auto"/>
        <w:ind w:left="0" w:firstLine="0"/>
        <w:rPr>
          <w:b/>
          <w:szCs w:val="24"/>
        </w:rPr>
      </w:pPr>
      <w:r w:rsidRPr="002F342A">
        <w:rPr>
          <w:b/>
          <w:szCs w:val="24"/>
        </w:rPr>
        <w:lastRenderedPageBreak/>
        <w:t>Exame X</w:t>
      </w:r>
    </w:p>
    <w:p w14:paraId="278224CB" w14:textId="77777777" w:rsidR="00655194" w:rsidRPr="002F342A" w:rsidRDefault="00655194" w:rsidP="00781998">
      <w:pPr>
        <w:numPr>
          <w:ilvl w:val="1"/>
          <w:numId w:val="1"/>
        </w:numPr>
        <w:spacing w:line="300" w:lineRule="auto"/>
        <w:ind w:left="0" w:firstLine="0"/>
        <w:rPr>
          <w:b/>
          <w:szCs w:val="24"/>
        </w:rPr>
      </w:pPr>
      <w:r w:rsidRPr="002F342A">
        <w:rPr>
          <w:b/>
          <w:szCs w:val="24"/>
        </w:rPr>
        <w:t>Exame Y</w:t>
      </w:r>
    </w:p>
    <w:p w14:paraId="74A688A9" w14:textId="7A16459E" w:rsidR="00A00798" w:rsidRDefault="00A00798" w:rsidP="00E449F2">
      <w:pPr>
        <w:pStyle w:val="TextosemFormatao"/>
        <w:spacing w:line="300" w:lineRule="auto"/>
        <w:ind w:firstLine="709"/>
        <w:jc w:val="both"/>
        <w:rPr>
          <w:rFonts w:ascii="Gadugi" w:eastAsia="MS Mincho" w:hAnsi="Gadugi"/>
          <w:sz w:val="24"/>
          <w:szCs w:val="24"/>
          <w:lang w:val="pt-BR"/>
        </w:rPr>
      </w:pPr>
    </w:p>
    <w:p w14:paraId="74C98916" w14:textId="2BDB2A1A" w:rsidR="001400A2" w:rsidRDefault="001400A2" w:rsidP="00D4269F">
      <w:pPr>
        <w:numPr>
          <w:ilvl w:val="0"/>
          <w:numId w:val="1"/>
        </w:numPr>
        <w:spacing w:line="300" w:lineRule="auto"/>
        <w:ind w:left="0" w:firstLine="0"/>
        <w:rPr>
          <w:b/>
          <w:szCs w:val="24"/>
        </w:rPr>
      </w:pPr>
      <w:r w:rsidRPr="001400A2">
        <w:rPr>
          <w:b/>
          <w:bCs/>
          <w:szCs w:val="24"/>
        </w:rPr>
        <w:t>CONSIDERAÇÕES</w:t>
      </w:r>
      <w:r w:rsidRPr="001400A2">
        <w:rPr>
          <w:b/>
          <w:szCs w:val="24"/>
        </w:rPr>
        <w:t xml:space="preserve"> TÉCNICO-PERICIAIS</w:t>
      </w:r>
    </w:p>
    <w:p w14:paraId="0678FD03" w14:textId="77777777" w:rsidR="00C41F60" w:rsidRDefault="00C41F60" w:rsidP="00272391">
      <w:pPr>
        <w:spacing w:line="300" w:lineRule="auto"/>
        <w:rPr>
          <w:b/>
          <w:szCs w:val="24"/>
        </w:rPr>
      </w:pPr>
    </w:p>
    <w:p w14:paraId="22AFB0E9" w14:textId="4BB45671" w:rsidR="006E306F" w:rsidRPr="00272391" w:rsidRDefault="00272391" w:rsidP="006E306F">
      <w:pPr>
        <w:numPr>
          <w:ilvl w:val="1"/>
          <w:numId w:val="1"/>
        </w:numPr>
        <w:spacing w:line="300" w:lineRule="auto"/>
        <w:ind w:left="0" w:firstLine="0"/>
        <w:rPr>
          <w:b/>
          <w:szCs w:val="24"/>
        </w:rPr>
      </w:pPr>
      <w:r>
        <w:rPr>
          <w:b/>
          <w:szCs w:val="24"/>
        </w:rPr>
        <w:t>Análise</w:t>
      </w:r>
      <w:r w:rsidRPr="00272391">
        <w:rPr>
          <w:b/>
          <w:szCs w:val="24"/>
        </w:rPr>
        <w:t xml:space="preserve"> </w:t>
      </w:r>
      <w:r>
        <w:rPr>
          <w:b/>
          <w:szCs w:val="24"/>
        </w:rPr>
        <w:t>e Interpretação dos Vestígios</w:t>
      </w:r>
    </w:p>
    <w:p w14:paraId="4E4FA1F9" w14:textId="432F71F3" w:rsidR="00175CC4" w:rsidRPr="003E56D7" w:rsidRDefault="00175CC4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  <w:u w:val="single"/>
        </w:rPr>
        <w:t>An</w:t>
      </w:r>
      <w:r w:rsidR="00317190" w:rsidRPr="003E56D7">
        <w:rPr>
          <w:rFonts w:cs="Gadugi"/>
          <w:b/>
          <w:i/>
          <w:color w:val="3333FF"/>
          <w:sz w:val="22"/>
          <w:szCs w:val="24"/>
          <w:u w:val="single"/>
        </w:rPr>
        <w:t>alisar/Interpretar</w:t>
      </w:r>
      <w:r w:rsidRPr="003E56D7">
        <w:rPr>
          <w:rFonts w:cs="Gadugi"/>
          <w:i/>
          <w:color w:val="3333FF"/>
          <w:sz w:val="22"/>
          <w:szCs w:val="24"/>
        </w:rPr>
        <w:t xml:space="preserve"> </w:t>
      </w:r>
      <w:r w:rsidRPr="003E56D7">
        <w:rPr>
          <w:rFonts w:cs="Gadugi"/>
          <w:b/>
          <w:i/>
          <w:color w:val="3333FF"/>
          <w:sz w:val="22"/>
          <w:szCs w:val="24"/>
        </w:rPr>
        <w:t>TODAS</w:t>
      </w:r>
      <w:r w:rsidRPr="003E56D7">
        <w:rPr>
          <w:rFonts w:cs="Gadugi"/>
          <w:i/>
          <w:color w:val="3333FF"/>
          <w:sz w:val="22"/>
          <w:szCs w:val="24"/>
        </w:rPr>
        <w:t xml:space="preserve"> as evidências elencadas no item </w:t>
      </w:r>
      <w:r w:rsidR="00317190" w:rsidRPr="003E56D7">
        <w:rPr>
          <w:rFonts w:cs="Gadugi"/>
          <w:i/>
          <w:color w:val="3333FF"/>
          <w:sz w:val="22"/>
          <w:szCs w:val="24"/>
        </w:rPr>
        <w:t>E</w:t>
      </w:r>
      <w:r w:rsidRPr="003E56D7">
        <w:rPr>
          <w:rFonts w:cs="Gadugi"/>
          <w:i/>
          <w:color w:val="3333FF"/>
          <w:sz w:val="22"/>
          <w:szCs w:val="24"/>
        </w:rPr>
        <w:t xml:space="preserve">xames. Sempre que necessário, </w:t>
      </w:r>
      <w:r w:rsidRPr="003E56D7">
        <w:rPr>
          <w:rFonts w:cs="Gadugi"/>
          <w:b/>
          <w:i/>
          <w:color w:val="3333FF"/>
          <w:sz w:val="22"/>
          <w:szCs w:val="24"/>
          <w:u w:val="single"/>
        </w:rPr>
        <w:t>colocar</w:t>
      </w:r>
      <w:r w:rsidRPr="003E56D7">
        <w:rPr>
          <w:rFonts w:cs="Gadugi"/>
          <w:i/>
          <w:color w:val="3333FF"/>
          <w:sz w:val="22"/>
          <w:szCs w:val="24"/>
        </w:rPr>
        <w:t xml:space="preserve"> os conceitos doutrinários pertinentes à análise interpretativa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 (não esquecer </w:t>
      </w:r>
      <w:r w:rsidR="002F342A" w:rsidRPr="003E56D7">
        <w:rPr>
          <w:rFonts w:cs="Gadugi"/>
          <w:i/>
          <w:color w:val="3333FF"/>
          <w:sz w:val="22"/>
          <w:szCs w:val="24"/>
        </w:rPr>
        <w:t>as citações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 bibliográfic</w:t>
      </w:r>
      <w:r w:rsidR="002F342A" w:rsidRPr="003E56D7">
        <w:rPr>
          <w:rFonts w:cs="Gadugi"/>
          <w:i/>
          <w:color w:val="3333FF"/>
          <w:sz w:val="22"/>
          <w:szCs w:val="24"/>
        </w:rPr>
        <w:t>as</w:t>
      </w:r>
      <w:r w:rsidR="00C41F60" w:rsidRPr="003E56D7">
        <w:rPr>
          <w:rFonts w:cs="Gadugi"/>
          <w:i/>
          <w:color w:val="3333FF"/>
          <w:sz w:val="22"/>
          <w:szCs w:val="24"/>
        </w:rPr>
        <w:t>, dando os devidos créditos ao autor/pesquisador)</w:t>
      </w:r>
      <w:r w:rsidRPr="003E56D7">
        <w:rPr>
          <w:rFonts w:cs="Gadugi"/>
          <w:i/>
          <w:color w:val="3333FF"/>
          <w:sz w:val="22"/>
          <w:szCs w:val="24"/>
        </w:rPr>
        <w:t>.</w:t>
      </w:r>
    </w:p>
    <w:p w14:paraId="6005B741" w14:textId="2F00FB23" w:rsidR="00175CC4" w:rsidRPr="003E56D7" w:rsidRDefault="00317190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i/>
          <w:color w:val="3333FF"/>
          <w:sz w:val="22"/>
          <w:szCs w:val="24"/>
        </w:rPr>
        <w:t>Sugere-se a seguinte ordem</w:t>
      </w:r>
      <w:r w:rsidR="00175CC4" w:rsidRPr="003E56D7">
        <w:rPr>
          <w:rFonts w:cs="Gadugi"/>
          <w:i/>
          <w:color w:val="3333FF"/>
          <w:sz w:val="22"/>
          <w:szCs w:val="24"/>
        </w:rPr>
        <w:t xml:space="preserve">: </w:t>
      </w:r>
    </w:p>
    <w:p w14:paraId="565424BC" w14:textId="50992EFB" w:rsidR="00175CC4" w:rsidRPr="003E56D7" w:rsidRDefault="00175CC4" w:rsidP="00317190">
      <w:pPr>
        <w:spacing w:line="300" w:lineRule="auto"/>
        <w:ind w:left="709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</w:rPr>
        <w:t>(1)</w:t>
      </w:r>
      <w:r w:rsidRPr="003E56D7">
        <w:rPr>
          <w:rFonts w:cs="Gadugi"/>
          <w:i/>
          <w:color w:val="3333FF"/>
          <w:sz w:val="22"/>
          <w:szCs w:val="24"/>
        </w:rPr>
        <w:t xml:space="preserve"> características físicas do cenário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, destacando características </w:t>
      </w:r>
      <w:r w:rsidRPr="003E56D7">
        <w:rPr>
          <w:rFonts w:cs="Gadugi"/>
          <w:i/>
          <w:color w:val="3333FF"/>
          <w:sz w:val="22"/>
          <w:szCs w:val="24"/>
        </w:rPr>
        <w:t xml:space="preserve">que 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podem ter </w:t>
      </w:r>
      <w:r w:rsidRPr="003E56D7">
        <w:rPr>
          <w:rFonts w:cs="Gadugi"/>
          <w:i/>
          <w:color w:val="3333FF"/>
          <w:sz w:val="22"/>
          <w:szCs w:val="24"/>
        </w:rPr>
        <w:t>influencia</w:t>
      </w:r>
      <w:r w:rsidR="00C41F60" w:rsidRPr="003E56D7">
        <w:rPr>
          <w:rFonts w:cs="Gadugi"/>
          <w:i/>
          <w:color w:val="3333FF"/>
          <w:sz w:val="22"/>
          <w:szCs w:val="24"/>
        </w:rPr>
        <w:t>do</w:t>
      </w:r>
      <w:r w:rsidRPr="003E56D7">
        <w:rPr>
          <w:rFonts w:cs="Gadugi"/>
          <w:i/>
          <w:color w:val="3333FF"/>
          <w:sz w:val="22"/>
          <w:szCs w:val="24"/>
        </w:rPr>
        <w:t xml:space="preserve"> na ocorrência do fato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 (p</w:t>
      </w:r>
      <w:r w:rsidR="00317190" w:rsidRPr="003E56D7">
        <w:rPr>
          <w:rFonts w:cs="Gadugi"/>
          <w:i/>
          <w:color w:val="3333FF"/>
          <w:sz w:val="22"/>
          <w:szCs w:val="24"/>
        </w:rPr>
        <w:t>. ex.</w:t>
      </w:r>
      <w:r w:rsidR="00C41F60" w:rsidRPr="003E56D7">
        <w:rPr>
          <w:rFonts w:cs="Gadugi"/>
          <w:i/>
          <w:color w:val="3333FF"/>
          <w:sz w:val="22"/>
          <w:szCs w:val="24"/>
        </w:rPr>
        <w:t>: local ermo, de difícil acesso, aus</w:t>
      </w:r>
      <w:r w:rsidR="00317190" w:rsidRPr="003E56D7">
        <w:rPr>
          <w:rFonts w:cs="Gadugi"/>
          <w:i/>
          <w:color w:val="3333FF"/>
          <w:sz w:val="22"/>
          <w:szCs w:val="24"/>
        </w:rPr>
        <w:t>ência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 de iluminação pública etc.)</w:t>
      </w:r>
      <w:r w:rsidRPr="003E56D7">
        <w:rPr>
          <w:rFonts w:cs="Gadugi"/>
          <w:i/>
          <w:color w:val="3333FF"/>
          <w:sz w:val="22"/>
          <w:szCs w:val="24"/>
        </w:rPr>
        <w:t xml:space="preserve">; </w:t>
      </w:r>
    </w:p>
    <w:p w14:paraId="75121E41" w14:textId="1C568008" w:rsidR="00175CC4" w:rsidRPr="003E56D7" w:rsidRDefault="00175CC4" w:rsidP="00317190">
      <w:pPr>
        <w:spacing w:line="300" w:lineRule="auto"/>
        <w:ind w:left="709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</w:rPr>
        <w:t xml:space="preserve">(2) </w:t>
      </w:r>
      <w:r w:rsidRPr="003E56D7">
        <w:rPr>
          <w:rFonts w:cs="Gadugi"/>
          <w:i/>
          <w:color w:val="3333FF"/>
          <w:sz w:val="22"/>
          <w:szCs w:val="24"/>
        </w:rPr>
        <w:t>vias de acesso e posicionamentos de repouso dos eventuais veículos (</w:t>
      </w:r>
      <w:r w:rsidR="00317190" w:rsidRPr="003E56D7">
        <w:rPr>
          <w:rFonts w:cs="Gadugi"/>
          <w:i/>
          <w:color w:val="3333FF"/>
          <w:sz w:val="22"/>
          <w:szCs w:val="24"/>
        </w:rPr>
        <w:t xml:space="preserve">e </w:t>
      </w:r>
      <w:r w:rsidRPr="003E56D7">
        <w:rPr>
          <w:rFonts w:cs="Gadugi"/>
          <w:i/>
          <w:color w:val="3333FF"/>
          <w:sz w:val="22"/>
          <w:szCs w:val="24"/>
        </w:rPr>
        <w:t xml:space="preserve">suas implicações na dinâmica); </w:t>
      </w:r>
    </w:p>
    <w:p w14:paraId="531F9B46" w14:textId="6E15905B" w:rsidR="00175CC4" w:rsidRPr="003E56D7" w:rsidRDefault="00175CC4" w:rsidP="00317190">
      <w:pPr>
        <w:spacing w:line="300" w:lineRule="auto"/>
        <w:ind w:left="709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</w:rPr>
        <w:t>(3)</w:t>
      </w:r>
      <w:r w:rsidRPr="003E56D7">
        <w:rPr>
          <w:rFonts w:cs="Gadugi"/>
          <w:i/>
          <w:color w:val="3333FF"/>
          <w:sz w:val="22"/>
          <w:szCs w:val="24"/>
        </w:rPr>
        <w:t xml:space="preserve"> discussão de cada evidência encontrada, apresentando-as</w:t>
      </w:r>
      <w:r w:rsidR="000E2AE7" w:rsidRPr="003E56D7">
        <w:rPr>
          <w:rFonts w:cs="Gadugi"/>
          <w:i/>
          <w:color w:val="3333FF"/>
          <w:sz w:val="22"/>
          <w:szCs w:val="24"/>
        </w:rPr>
        <w:t>, preferencialmente,</w:t>
      </w:r>
      <w:r w:rsidRPr="003E56D7">
        <w:rPr>
          <w:rFonts w:cs="Gadugi"/>
          <w:i/>
          <w:color w:val="3333FF"/>
          <w:sz w:val="22"/>
          <w:szCs w:val="24"/>
        </w:rPr>
        <w:t xml:space="preserve"> na mesma sequência dos </w:t>
      </w:r>
      <w:r w:rsidR="00317190" w:rsidRPr="003E56D7">
        <w:rPr>
          <w:rFonts w:cs="Gadugi"/>
          <w:i/>
          <w:color w:val="3333FF"/>
          <w:sz w:val="22"/>
          <w:szCs w:val="24"/>
        </w:rPr>
        <w:t>E</w:t>
      </w:r>
      <w:r w:rsidRPr="003E56D7">
        <w:rPr>
          <w:rFonts w:cs="Gadugi"/>
          <w:i/>
          <w:color w:val="3333FF"/>
          <w:sz w:val="22"/>
          <w:szCs w:val="24"/>
        </w:rPr>
        <w:t>xames (de fora para dentro</w:t>
      </w:r>
      <w:r w:rsidR="00C41F60" w:rsidRPr="003E56D7">
        <w:rPr>
          <w:rFonts w:cs="Gadugi"/>
          <w:i/>
          <w:color w:val="3333FF"/>
          <w:sz w:val="22"/>
          <w:szCs w:val="24"/>
        </w:rPr>
        <w:t>, do maior para o menor</w:t>
      </w:r>
      <w:r w:rsidRPr="003E56D7">
        <w:rPr>
          <w:rFonts w:cs="Gadugi"/>
          <w:i/>
          <w:color w:val="3333FF"/>
          <w:sz w:val="22"/>
          <w:szCs w:val="24"/>
        </w:rPr>
        <w:t xml:space="preserve">); </w:t>
      </w:r>
    </w:p>
    <w:p w14:paraId="7E94A96A" w14:textId="413DA784" w:rsidR="00175CC4" w:rsidRPr="003E56D7" w:rsidRDefault="00175CC4" w:rsidP="00317190">
      <w:pPr>
        <w:spacing w:line="300" w:lineRule="auto"/>
        <w:ind w:left="709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</w:rPr>
        <w:t>(4)</w:t>
      </w:r>
      <w:r w:rsidRPr="003E56D7">
        <w:rPr>
          <w:rFonts w:cs="Gadugi"/>
          <w:i/>
          <w:color w:val="3333FF"/>
          <w:sz w:val="22"/>
          <w:szCs w:val="24"/>
        </w:rPr>
        <w:t xml:space="preserve"> discussão acerca do cadáver, com apresentação das lesões, perpassando pela determinação técnica das suas implicações (tiros a curta distância, posicionamentos, ordem de produção das lesões)</w:t>
      </w:r>
      <w:r w:rsidR="00C41F60" w:rsidRPr="003E56D7">
        <w:rPr>
          <w:rFonts w:cs="Gadugi"/>
          <w:i/>
          <w:color w:val="3333FF"/>
          <w:sz w:val="22"/>
          <w:szCs w:val="24"/>
        </w:rPr>
        <w:t>. Nesse momento, se for pertinente, trazer as considerações/discussões do Laudo Cadavérico ou dos exames realizados no Instituto de Medicina Legal</w:t>
      </w:r>
      <w:r w:rsidRPr="003E56D7">
        <w:rPr>
          <w:rFonts w:cs="Gadugi"/>
          <w:i/>
          <w:color w:val="3333FF"/>
          <w:sz w:val="22"/>
          <w:szCs w:val="24"/>
        </w:rPr>
        <w:t xml:space="preserve">; </w:t>
      </w:r>
    </w:p>
    <w:p w14:paraId="2834314F" w14:textId="270A8778" w:rsidR="00175CC4" w:rsidRPr="003E56D7" w:rsidRDefault="00175CC4" w:rsidP="00317190">
      <w:pPr>
        <w:spacing w:line="300" w:lineRule="auto"/>
        <w:ind w:left="709"/>
        <w:jc w:val="both"/>
        <w:rPr>
          <w:rFonts w:cs="Gadugi"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</w:rPr>
        <w:t>(5)</w:t>
      </w:r>
      <w:r w:rsidRPr="003E56D7">
        <w:rPr>
          <w:rFonts w:cs="Gadugi"/>
          <w:i/>
          <w:color w:val="3333FF"/>
          <w:sz w:val="22"/>
          <w:szCs w:val="24"/>
        </w:rPr>
        <w:t xml:space="preserve"> </w:t>
      </w:r>
      <w:r w:rsidR="00C41F60" w:rsidRPr="003E56D7">
        <w:rPr>
          <w:rFonts w:cs="Gadugi"/>
          <w:i/>
          <w:color w:val="3333FF"/>
          <w:sz w:val="22"/>
          <w:szCs w:val="24"/>
        </w:rPr>
        <w:t>elementos</w:t>
      </w:r>
      <w:r w:rsidR="007B2F43" w:rsidRPr="003E56D7">
        <w:rPr>
          <w:rFonts w:cs="Gadugi"/>
          <w:i/>
          <w:color w:val="3333FF"/>
          <w:sz w:val="22"/>
          <w:szCs w:val="24"/>
        </w:rPr>
        <w:t xml:space="preserve"> materiais</w:t>
      </w:r>
      <w:r w:rsidR="00C41F60" w:rsidRPr="003E56D7">
        <w:rPr>
          <w:rFonts w:cs="Gadugi"/>
          <w:i/>
          <w:color w:val="3333FF"/>
          <w:sz w:val="22"/>
          <w:szCs w:val="24"/>
        </w:rPr>
        <w:t xml:space="preserve"> que permitiram estabelecer a </w:t>
      </w:r>
      <w:r w:rsidR="00317190" w:rsidRPr="003E56D7">
        <w:rPr>
          <w:rFonts w:cs="Gadugi"/>
          <w:b/>
          <w:i/>
          <w:color w:val="3333FF"/>
          <w:sz w:val="22"/>
          <w:szCs w:val="24"/>
        </w:rPr>
        <w:t>A</w:t>
      </w:r>
      <w:r w:rsidRPr="003E56D7">
        <w:rPr>
          <w:rFonts w:cs="Gadugi"/>
          <w:b/>
          <w:i/>
          <w:color w:val="3333FF"/>
          <w:sz w:val="22"/>
          <w:szCs w:val="24"/>
        </w:rPr>
        <w:t>utoria</w:t>
      </w:r>
      <w:r w:rsidRPr="003E56D7">
        <w:rPr>
          <w:rFonts w:cs="Gadugi"/>
          <w:i/>
          <w:color w:val="3333FF"/>
          <w:sz w:val="22"/>
          <w:szCs w:val="24"/>
        </w:rPr>
        <w:t xml:space="preserve"> material do evento;</w:t>
      </w:r>
      <w:r w:rsidR="00317190" w:rsidRPr="003E56D7">
        <w:rPr>
          <w:rFonts w:cs="Gadugi"/>
          <w:i/>
          <w:color w:val="3333FF"/>
          <w:sz w:val="22"/>
          <w:szCs w:val="24"/>
        </w:rPr>
        <w:t xml:space="preserve"> e</w:t>
      </w:r>
    </w:p>
    <w:p w14:paraId="170C5F28" w14:textId="11E8861C" w:rsidR="007B2F43" w:rsidRPr="003E56D7" w:rsidRDefault="00175CC4" w:rsidP="00317190">
      <w:pPr>
        <w:spacing w:line="300" w:lineRule="auto"/>
        <w:ind w:left="709"/>
        <w:jc w:val="both"/>
        <w:rPr>
          <w:bCs/>
          <w:i/>
          <w:color w:val="3333FF"/>
          <w:sz w:val="22"/>
          <w:szCs w:val="24"/>
        </w:rPr>
      </w:pPr>
      <w:r w:rsidRPr="003E56D7">
        <w:rPr>
          <w:rFonts w:cs="Gadugi"/>
          <w:b/>
          <w:i/>
          <w:color w:val="3333FF"/>
          <w:sz w:val="22"/>
          <w:szCs w:val="24"/>
        </w:rPr>
        <w:t>(6)</w:t>
      </w:r>
      <w:r w:rsidRPr="003E56D7">
        <w:rPr>
          <w:rFonts w:cs="Gadugi"/>
          <w:i/>
          <w:color w:val="3333FF"/>
          <w:sz w:val="22"/>
          <w:szCs w:val="24"/>
        </w:rPr>
        <w:t xml:space="preserve"> </w:t>
      </w:r>
      <w:r w:rsidR="007B2F43" w:rsidRPr="003E56D7">
        <w:rPr>
          <w:rFonts w:cs="Gadugi"/>
          <w:i/>
          <w:color w:val="3333FF"/>
          <w:sz w:val="22"/>
          <w:szCs w:val="24"/>
        </w:rPr>
        <w:t xml:space="preserve">discutir </w:t>
      </w:r>
      <w:r w:rsidR="007B2F43" w:rsidRPr="003E56D7">
        <w:rPr>
          <w:bCs/>
          <w:i/>
          <w:color w:val="3333FF"/>
          <w:sz w:val="22"/>
          <w:szCs w:val="24"/>
        </w:rPr>
        <w:t>as consequências de eventuais alterações verificadas na cena (materializadas e narradas detalhadamente na seção de Isolamento e Preservação) na dinâmica dos fatos, co</w:t>
      </w:r>
      <w:r w:rsidR="00317190" w:rsidRPr="003E56D7">
        <w:rPr>
          <w:bCs/>
          <w:i/>
          <w:color w:val="3333FF"/>
          <w:sz w:val="22"/>
          <w:szCs w:val="24"/>
        </w:rPr>
        <w:t>nforme parágrafo único do art.</w:t>
      </w:r>
      <w:r w:rsidR="007B2F43" w:rsidRPr="003E56D7">
        <w:rPr>
          <w:bCs/>
          <w:i/>
          <w:color w:val="3333FF"/>
          <w:sz w:val="22"/>
          <w:szCs w:val="24"/>
        </w:rPr>
        <w:t xml:space="preserve"> 169 do CPP</w:t>
      </w:r>
      <w:r w:rsidR="00317190" w:rsidRPr="003E56D7">
        <w:rPr>
          <w:bCs/>
          <w:i/>
          <w:color w:val="3333FF"/>
          <w:sz w:val="22"/>
          <w:szCs w:val="24"/>
        </w:rPr>
        <w:t>/1941</w:t>
      </w:r>
      <w:r w:rsidR="007B2F43" w:rsidRPr="003E56D7">
        <w:rPr>
          <w:bCs/>
          <w:i/>
          <w:color w:val="3333FF"/>
          <w:sz w:val="22"/>
          <w:szCs w:val="24"/>
        </w:rPr>
        <w:t>.</w:t>
      </w:r>
    </w:p>
    <w:p w14:paraId="70EBE0C4" w14:textId="77777777" w:rsidR="00272391" w:rsidRDefault="00272391" w:rsidP="00175CC4">
      <w:pPr>
        <w:spacing w:line="300" w:lineRule="auto"/>
        <w:ind w:firstLine="709"/>
        <w:jc w:val="both"/>
        <w:rPr>
          <w:rFonts w:cs="Gadugi"/>
          <w:color w:val="000000"/>
          <w:szCs w:val="24"/>
        </w:rPr>
      </w:pPr>
    </w:p>
    <w:p w14:paraId="7AFA208B" w14:textId="285C02F0" w:rsidR="00272391" w:rsidRDefault="00272391" w:rsidP="00272391">
      <w:pPr>
        <w:numPr>
          <w:ilvl w:val="1"/>
          <w:numId w:val="1"/>
        </w:numPr>
        <w:spacing w:line="300" w:lineRule="auto"/>
        <w:ind w:left="0" w:firstLine="0"/>
        <w:rPr>
          <w:b/>
          <w:szCs w:val="24"/>
        </w:rPr>
      </w:pPr>
      <w:r>
        <w:rPr>
          <w:b/>
          <w:szCs w:val="24"/>
        </w:rPr>
        <w:t>Dinâmica</w:t>
      </w:r>
    </w:p>
    <w:p w14:paraId="29C2A50C" w14:textId="39E8D7B1" w:rsidR="00C41F60" w:rsidRPr="0072595E" w:rsidRDefault="00C41F60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72595E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72595E">
        <w:rPr>
          <w:rFonts w:cs="Gadugi"/>
          <w:i/>
          <w:color w:val="3333FF"/>
          <w:sz w:val="22"/>
          <w:szCs w:val="24"/>
        </w:rPr>
        <w:t>, com base na interpretação dos vestígios, a</w:t>
      </w:r>
      <w:r w:rsidR="00ED7730" w:rsidRPr="0072595E">
        <w:rPr>
          <w:rFonts w:cs="Gadugi"/>
          <w:i/>
          <w:color w:val="3333FF"/>
          <w:sz w:val="22"/>
          <w:szCs w:val="24"/>
        </w:rPr>
        <w:t>(s)</w:t>
      </w:r>
      <w:r w:rsidRPr="0072595E">
        <w:rPr>
          <w:rFonts w:cs="Gadugi"/>
          <w:i/>
          <w:color w:val="3333FF"/>
          <w:sz w:val="22"/>
          <w:szCs w:val="24"/>
        </w:rPr>
        <w:t xml:space="preserve"> provável</w:t>
      </w:r>
      <w:r w:rsidR="00ED7730" w:rsidRPr="0072595E">
        <w:rPr>
          <w:rFonts w:cs="Gadugi"/>
          <w:i/>
          <w:color w:val="3333FF"/>
          <w:sz w:val="22"/>
          <w:szCs w:val="24"/>
        </w:rPr>
        <w:t>(</w:t>
      </w:r>
      <w:proofErr w:type="spellStart"/>
      <w:r w:rsidR="00ED7730" w:rsidRPr="0072595E">
        <w:rPr>
          <w:rFonts w:cs="Gadugi"/>
          <w:i/>
          <w:color w:val="3333FF"/>
          <w:sz w:val="22"/>
          <w:szCs w:val="24"/>
        </w:rPr>
        <w:t>is</w:t>
      </w:r>
      <w:proofErr w:type="spellEnd"/>
      <w:r w:rsidR="00ED7730" w:rsidRPr="0072595E">
        <w:rPr>
          <w:rFonts w:cs="Gadugi"/>
          <w:i/>
          <w:color w:val="3333FF"/>
          <w:sz w:val="22"/>
          <w:szCs w:val="24"/>
        </w:rPr>
        <w:t>)</w:t>
      </w:r>
      <w:r w:rsidRPr="0072595E">
        <w:rPr>
          <w:rFonts w:cs="Gadugi"/>
          <w:i/>
          <w:color w:val="3333FF"/>
          <w:sz w:val="22"/>
          <w:szCs w:val="24"/>
        </w:rPr>
        <w:t xml:space="preserve"> maneira</w:t>
      </w:r>
      <w:r w:rsidR="00317190" w:rsidRPr="0072595E">
        <w:rPr>
          <w:rFonts w:cs="Gadugi"/>
          <w:i/>
          <w:color w:val="3333FF"/>
          <w:sz w:val="22"/>
          <w:szCs w:val="24"/>
        </w:rPr>
        <w:t>(s)</w:t>
      </w:r>
      <w:r w:rsidRPr="0072595E">
        <w:rPr>
          <w:rFonts w:cs="Gadugi"/>
          <w:i/>
          <w:color w:val="3333FF"/>
          <w:sz w:val="22"/>
          <w:szCs w:val="24"/>
        </w:rPr>
        <w:t xml:space="preserve"> como ocorreu o evento</w:t>
      </w:r>
      <w:r w:rsidR="00317190" w:rsidRPr="0072595E">
        <w:rPr>
          <w:rFonts w:cs="Gadugi"/>
          <w:i/>
          <w:color w:val="3333FF"/>
          <w:sz w:val="22"/>
          <w:szCs w:val="24"/>
        </w:rPr>
        <w:t xml:space="preserve"> – i.e.: sequência dos eventos decorrentes da(s) conduta(s) do(s) autor(es)</w:t>
      </w:r>
      <w:r w:rsidR="002F342A" w:rsidRPr="0072595E">
        <w:rPr>
          <w:rFonts w:cs="Gadugi"/>
          <w:i/>
          <w:color w:val="3333FF"/>
          <w:sz w:val="22"/>
          <w:szCs w:val="24"/>
        </w:rPr>
        <w:t>.</w:t>
      </w:r>
      <w:r w:rsidR="00ED7730" w:rsidRPr="0072595E">
        <w:rPr>
          <w:rFonts w:cs="Gadugi"/>
          <w:i/>
          <w:color w:val="3333FF"/>
          <w:sz w:val="22"/>
          <w:szCs w:val="24"/>
        </w:rPr>
        <w:t xml:space="preserve"> </w:t>
      </w:r>
      <w:r w:rsidRPr="0072595E">
        <w:rPr>
          <w:rFonts w:cs="Gadugi"/>
          <w:b/>
          <w:i/>
          <w:color w:val="3333FF"/>
          <w:sz w:val="22"/>
          <w:szCs w:val="24"/>
          <w:u w:val="single"/>
        </w:rPr>
        <w:t>Indica</w:t>
      </w:r>
      <w:r w:rsidR="00317190" w:rsidRPr="0072595E">
        <w:rPr>
          <w:rFonts w:cs="Gadugi"/>
          <w:b/>
          <w:i/>
          <w:color w:val="3333FF"/>
          <w:sz w:val="22"/>
          <w:szCs w:val="24"/>
          <w:u w:val="single"/>
        </w:rPr>
        <w:t>r</w:t>
      </w:r>
      <w:r w:rsidRPr="0072595E">
        <w:rPr>
          <w:rFonts w:cs="Gadugi"/>
          <w:i/>
          <w:color w:val="3333FF"/>
          <w:sz w:val="22"/>
          <w:szCs w:val="24"/>
        </w:rPr>
        <w:t xml:space="preserve"> ao menos</w:t>
      </w:r>
      <w:r w:rsidR="002F342A" w:rsidRPr="0072595E">
        <w:rPr>
          <w:rFonts w:cs="Gadugi"/>
          <w:i/>
          <w:color w:val="3333FF"/>
          <w:sz w:val="22"/>
          <w:szCs w:val="24"/>
        </w:rPr>
        <w:t>,</w:t>
      </w:r>
      <w:r w:rsidRPr="0072595E">
        <w:rPr>
          <w:rFonts w:cs="Gadugi"/>
          <w:i/>
          <w:color w:val="3333FF"/>
          <w:sz w:val="22"/>
          <w:szCs w:val="24"/>
        </w:rPr>
        <w:t xml:space="preserve"> da dinâmica parcial mais provável</w:t>
      </w:r>
      <w:r w:rsidR="00ED7730" w:rsidRPr="0072595E">
        <w:rPr>
          <w:rFonts w:cs="Gadugi"/>
          <w:i/>
          <w:color w:val="3333FF"/>
          <w:sz w:val="22"/>
          <w:szCs w:val="24"/>
        </w:rPr>
        <w:t>.</w:t>
      </w:r>
    </w:p>
    <w:p w14:paraId="7319F076" w14:textId="77777777" w:rsidR="00C41F60" w:rsidRDefault="00C41F60" w:rsidP="00BE4E95">
      <w:pPr>
        <w:spacing w:line="300" w:lineRule="auto"/>
        <w:ind w:firstLine="709"/>
        <w:jc w:val="both"/>
        <w:rPr>
          <w:rFonts w:cs="Gadugi"/>
          <w:color w:val="000000"/>
          <w:szCs w:val="24"/>
        </w:rPr>
      </w:pPr>
    </w:p>
    <w:p w14:paraId="2E8236FF" w14:textId="48CED724" w:rsidR="00C811BC" w:rsidRPr="00C811BC" w:rsidRDefault="00A92DA5" w:rsidP="00C811BC">
      <w:pPr>
        <w:numPr>
          <w:ilvl w:val="0"/>
          <w:numId w:val="1"/>
        </w:numPr>
        <w:spacing w:line="300" w:lineRule="auto"/>
        <w:ind w:left="0" w:firstLine="0"/>
        <w:rPr>
          <w:b/>
          <w:bCs/>
          <w:szCs w:val="24"/>
        </w:rPr>
      </w:pPr>
      <w:r>
        <w:rPr>
          <w:b/>
          <w:bCs/>
          <w:szCs w:val="24"/>
        </w:rPr>
        <w:t>RESPOSTA AOS QUESITOS</w:t>
      </w:r>
    </w:p>
    <w:p w14:paraId="5484A316" w14:textId="37E1B546" w:rsidR="00C811BC" w:rsidRPr="0072595E" w:rsidRDefault="00C811BC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72595E">
        <w:rPr>
          <w:rFonts w:cs="Gadugi"/>
          <w:b/>
          <w:i/>
          <w:color w:val="3333FF"/>
          <w:sz w:val="22"/>
          <w:szCs w:val="24"/>
          <w:u w:val="single"/>
        </w:rPr>
        <w:t>Transcrever</w:t>
      </w:r>
      <w:r w:rsidR="00A604C5" w:rsidRPr="0072595E">
        <w:rPr>
          <w:rFonts w:cs="Gadugi"/>
          <w:i/>
          <w:color w:val="3333FF"/>
          <w:sz w:val="22"/>
          <w:szCs w:val="24"/>
        </w:rPr>
        <w:t xml:space="preserve"> e </w:t>
      </w:r>
      <w:r w:rsidR="00A604C5" w:rsidRPr="0072595E">
        <w:rPr>
          <w:rFonts w:cs="Gadugi"/>
          <w:b/>
          <w:i/>
          <w:color w:val="3333FF"/>
          <w:sz w:val="22"/>
          <w:szCs w:val="24"/>
          <w:u w:val="single"/>
        </w:rPr>
        <w:t>responder</w:t>
      </w:r>
      <w:r w:rsidRPr="0072595E">
        <w:rPr>
          <w:rFonts w:cs="Gadugi"/>
          <w:i/>
          <w:color w:val="3333FF"/>
          <w:sz w:val="22"/>
          <w:szCs w:val="24"/>
        </w:rPr>
        <w:t xml:space="preserve">, na sequência exata, os </w:t>
      </w:r>
      <w:r w:rsidR="003E56D7" w:rsidRPr="0072595E">
        <w:rPr>
          <w:rFonts w:cs="Gadugi"/>
          <w:i/>
          <w:color w:val="3333FF"/>
          <w:sz w:val="22"/>
          <w:szCs w:val="24"/>
        </w:rPr>
        <w:t>Q</w:t>
      </w:r>
      <w:r w:rsidRPr="0072595E">
        <w:rPr>
          <w:rFonts w:cs="Gadugi"/>
          <w:i/>
          <w:color w:val="3333FF"/>
          <w:sz w:val="22"/>
          <w:szCs w:val="24"/>
        </w:rPr>
        <w:t xml:space="preserve">uesitos elaborados pela </w:t>
      </w:r>
      <w:r w:rsidR="003E56D7" w:rsidRPr="0072595E">
        <w:rPr>
          <w:rFonts w:cs="Gadugi"/>
          <w:i/>
          <w:color w:val="3333FF"/>
          <w:sz w:val="22"/>
          <w:szCs w:val="24"/>
        </w:rPr>
        <w:t>A</w:t>
      </w:r>
      <w:r w:rsidRPr="0072595E">
        <w:rPr>
          <w:rFonts w:cs="Gadugi"/>
          <w:i/>
          <w:color w:val="3333FF"/>
          <w:sz w:val="22"/>
          <w:szCs w:val="24"/>
        </w:rPr>
        <w:t xml:space="preserve">utoridade </w:t>
      </w:r>
      <w:r w:rsidR="003E56D7" w:rsidRPr="0072595E">
        <w:rPr>
          <w:rFonts w:cs="Gadugi"/>
          <w:i/>
          <w:color w:val="3333FF"/>
          <w:sz w:val="22"/>
          <w:szCs w:val="24"/>
        </w:rPr>
        <w:t>R</w:t>
      </w:r>
      <w:r w:rsidRPr="0072595E">
        <w:rPr>
          <w:rFonts w:cs="Gadugi"/>
          <w:i/>
          <w:color w:val="3333FF"/>
          <w:sz w:val="22"/>
          <w:szCs w:val="24"/>
        </w:rPr>
        <w:t>equisitante</w:t>
      </w:r>
      <w:r w:rsidR="00950DE3" w:rsidRPr="0072595E">
        <w:rPr>
          <w:rFonts w:cs="Gadugi"/>
          <w:i/>
          <w:color w:val="3333FF"/>
          <w:sz w:val="22"/>
          <w:szCs w:val="24"/>
        </w:rPr>
        <w:t>, caso sejam apresentados</w:t>
      </w:r>
      <w:r w:rsidR="00550533" w:rsidRPr="0072595E">
        <w:rPr>
          <w:rFonts w:cs="Gadugi"/>
          <w:i/>
          <w:color w:val="3333FF"/>
          <w:sz w:val="22"/>
          <w:szCs w:val="24"/>
        </w:rPr>
        <w:t>.</w:t>
      </w:r>
    </w:p>
    <w:p w14:paraId="3E7C526D" w14:textId="77777777" w:rsidR="00C811BC" w:rsidRDefault="00C811BC" w:rsidP="002F342A">
      <w:pPr>
        <w:spacing w:line="300" w:lineRule="auto"/>
        <w:ind w:firstLine="709"/>
        <w:jc w:val="both"/>
        <w:rPr>
          <w:szCs w:val="24"/>
          <w:highlight w:val="yellow"/>
        </w:rPr>
      </w:pPr>
    </w:p>
    <w:p w14:paraId="68BDC117" w14:textId="67A1A73B" w:rsidR="001400A2" w:rsidRDefault="001400A2" w:rsidP="00D4269F">
      <w:pPr>
        <w:numPr>
          <w:ilvl w:val="0"/>
          <w:numId w:val="1"/>
        </w:numPr>
        <w:spacing w:line="300" w:lineRule="auto"/>
        <w:ind w:left="0" w:firstLine="0"/>
        <w:rPr>
          <w:b/>
          <w:bCs/>
          <w:szCs w:val="24"/>
        </w:rPr>
      </w:pPr>
      <w:r w:rsidRPr="001400A2">
        <w:rPr>
          <w:b/>
          <w:bCs/>
          <w:szCs w:val="24"/>
        </w:rPr>
        <w:t>CONCLUSÃO</w:t>
      </w:r>
    </w:p>
    <w:p w14:paraId="5FEB6147" w14:textId="31B499AC" w:rsidR="00EC4AAA" w:rsidRPr="009505F4" w:rsidRDefault="00A92DA5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9505F4">
        <w:rPr>
          <w:rFonts w:cs="Gadugi"/>
          <w:b/>
          <w:i/>
          <w:color w:val="3333FF"/>
          <w:sz w:val="22"/>
          <w:szCs w:val="24"/>
          <w:u w:val="single"/>
        </w:rPr>
        <w:t>Realizar</w:t>
      </w:r>
      <w:r w:rsidRPr="009505F4">
        <w:rPr>
          <w:rFonts w:cs="Gadugi"/>
          <w:i/>
          <w:color w:val="3333FF"/>
          <w:sz w:val="22"/>
          <w:szCs w:val="24"/>
        </w:rPr>
        <w:t xml:space="preserve"> o diagnóstico diferencial </w:t>
      </w:r>
      <w:r w:rsidR="00EC4AAA" w:rsidRPr="009505F4">
        <w:rPr>
          <w:rFonts w:cs="Gadugi"/>
          <w:i/>
          <w:color w:val="3333FF"/>
          <w:sz w:val="22"/>
          <w:szCs w:val="24"/>
        </w:rPr>
        <w:t xml:space="preserve">trazendo as respostas ao </w:t>
      </w:r>
      <w:r w:rsidR="009505F4" w:rsidRPr="009505F4">
        <w:rPr>
          <w:rFonts w:cs="Gadugi"/>
          <w:b/>
          <w:i/>
          <w:color w:val="3333FF"/>
          <w:sz w:val="22"/>
          <w:szCs w:val="24"/>
        </w:rPr>
        <w:t>HEPTÂMERO DE QUINTILIANO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: 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>(1)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 </w:t>
      </w:r>
      <w:r w:rsidR="00EC4AAA" w:rsidRPr="009505F4">
        <w:rPr>
          <w:rFonts w:cs="Gadugi"/>
          <w:i/>
          <w:color w:val="3333FF"/>
          <w:sz w:val="22"/>
          <w:szCs w:val="24"/>
        </w:rPr>
        <w:t>o quê (aconteceu)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; 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>(2)</w:t>
      </w:r>
      <w:r w:rsidR="00EC4AAA" w:rsidRPr="009505F4">
        <w:rPr>
          <w:rFonts w:cs="Gadugi"/>
          <w:i/>
          <w:color w:val="3333FF"/>
          <w:sz w:val="22"/>
          <w:szCs w:val="24"/>
        </w:rPr>
        <w:t xml:space="preserve"> onde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 (aconteceu); 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>(3)</w:t>
      </w:r>
      <w:r w:rsidR="00EC4AAA" w:rsidRPr="009505F4">
        <w:rPr>
          <w:rFonts w:cs="Gadugi"/>
          <w:i/>
          <w:color w:val="3333FF"/>
          <w:sz w:val="22"/>
          <w:szCs w:val="24"/>
        </w:rPr>
        <w:t xml:space="preserve"> quando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 (aconteceu); 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>(4)</w:t>
      </w:r>
      <w:r w:rsidR="00EC4AAA" w:rsidRPr="009505F4">
        <w:rPr>
          <w:rFonts w:cs="Gadugi"/>
          <w:i/>
          <w:color w:val="3333FF"/>
          <w:sz w:val="22"/>
          <w:szCs w:val="24"/>
        </w:rPr>
        <w:t xml:space="preserve"> como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 (aconteceu), i.e.: Dinâmica; 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 xml:space="preserve">(5) </w:t>
      </w:r>
      <w:r w:rsidR="00EC4AAA" w:rsidRPr="009505F4">
        <w:rPr>
          <w:rFonts w:cs="Gadugi"/>
          <w:i/>
          <w:color w:val="3333FF"/>
          <w:sz w:val="22"/>
          <w:szCs w:val="24"/>
        </w:rPr>
        <w:t xml:space="preserve">com que meios 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(foi perpetrado); </w:t>
      </w:r>
      <w:r w:rsidR="00EC4AAA" w:rsidRPr="009505F4">
        <w:rPr>
          <w:rFonts w:cs="Gadugi"/>
          <w:i/>
          <w:color w:val="3333FF"/>
          <w:sz w:val="22"/>
          <w:szCs w:val="24"/>
        </w:rPr>
        <w:t xml:space="preserve">e 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>(</w:t>
      </w:r>
      <w:r w:rsidR="009505F4">
        <w:rPr>
          <w:rFonts w:cs="Gadugi"/>
          <w:b/>
          <w:i/>
          <w:color w:val="3333FF"/>
          <w:sz w:val="22"/>
          <w:szCs w:val="24"/>
        </w:rPr>
        <w:t>6</w:t>
      </w:r>
      <w:r w:rsidR="0072595E" w:rsidRPr="009505F4">
        <w:rPr>
          <w:rFonts w:cs="Gadugi"/>
          <w:b/>
          <w:i/>
          <w:color w:val="3333FF"/>
          <w:sz w:val="22"/>
          <w:szCs w:val="24"/>
        </w:rPr>
        <w:t>)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 q</w:t>
      </w:r>
      <w:r w:rsidR="00EC4AAA" w:rsidRPr="009505F4">
        <w:rPr>
          <w:rFonts w:cs="Gadugi"/>
          <w:i/>
          <w:color w:val="3333FF"/>
          <w:sz w:val="22"/>
          <w:szCs w:val="24"/>
        </w:rPr>
        <w:t>uem</w:t>
      </w:r>
      <w:r w:rsidR="0072595E" w:rsidRPr="009505F4">
        <w:rPr>
          <w:rFonts w:cs="Gadugi"/>
          <w:i/>
          <w:color w:val="3333FF"/>
          <w:sz w:val="22"/>
          <w:szCs w:val="24"/>
        </w:rPr>
        <w:t xml:space="preserve"> (é/são o/os autor/es</w:t>
      </w:r>
      <w:r w:rsidR="00EC4AAA" w:rsidRPr="009505F4">
        <w:rPr>
          <w:rFonts w:cs="Gadugi"/>
          <w:i/>
          <w:color w:val="3333FF"/>
          <w:sz w:val="22"/>
          <w:szCs w:val="24"/>
        </w:rPr>
        <w:t>).</w:t>
      </w:r>
    </w:p>
    <w:p w14:paraId="38B032BD" w14:textId="77777777" w:rsidR="00950DE3" w:rsidRPr="001400A2" w:rsidRDefault="00950DE3" w:rsidP="00E449F2">
      <w:pPr>
        <w:spacing w:line="300" w:lineRule="auto"/>
        <w:ind w:firstLine="709"/>
        <w:jc w:val="both"/>
        <w:rPr>
          <w:szCs w:val="24"/>
        </w:rPr>
      </w:pPr>
    </w:p>
    <w:p w14:paraId="75D0BEFF" w14:textId="77777777" w:rsidR="00A92DA5" w:rsidRDefault="00A92DA5" w:rsidP="00A92DA5">
      <w:pPr>
        <w:numPr>
          <w:ilvl w:val="0"/>
          <w:numId w:val="1"/>
        </w:numPr>
        <w:spacing w:line="300" w:lineRule="auto"/>
        <w:ind w:left="0" w:firstLine="0"/>
        <w:rPr>
          <w:b/>
          <w:bCs/>
          <w:szCs w:val="24"/>
        </w:rPr>
      </w:pPr>
      <w:r>
        <w:rPr>
          <w:b/>
          <w:bCs/>
          <w:szCs w:val="24"/>
        </w:rPr>
        <w:t>REFERÊNCIAS BIBLIOGRÁFICAS</w:t>
      </w:r>
    </w:p>
    <w:p w14:paraId="7E507DE1" w14:textId="78C4FFC1" w:rsidR="002F342A" w:rsidRPr="0072595E" w:rsidRDefault="002F342A" w:rsidP="00550533">
      <w:pPr>
        <w:pStyle w:val="PargrafodaLista"/>
        <w:numPr>
          <w:ilvl w:val="0"/>
          <w:numId w:val="23"/>
        </w:num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72595E">
        <w:rPr>
          <w:rFonts w:cs="Gadugi"/>
          <w:i/>
          <w:color w:val="3333FF"/>
          <w:sz w:val="22"/>
          <w:szCs w:val="24"/>
        </w:rPr>
        <w:t>Conforme ABNT-NBR 6023</w:t>
      </w:r>
    </w:p>
    <w:p w14:paraId="0F486640" w14:textId="77777777" w:rsidR="00330374" w:rsidRDefault="00330374" w:rsidP="00AB5A57">
      <w:pPr>
        <w:pStyle w:val="1032019"/>
        <w:jc w:val="right"/>
      </w:pPr>
    </w:p>
    <w:p w14:paraId="7FFC891B" w14:textId="77777777" w:rsidR="00A92DA5" w:rsidRDefault="00A92DA5" w:rsidP="00AB5A57">
      <w:pPr>
        <w:pStyle w:val="1032019"/>
        <w:jc w:val="right"/>
      </w:pPr>
    </w:p>
    <w:p w14:paraId="1E508676" w14:textId="6B0DA023" w:rsidR="000A6DBC" w:rsidRPr="002F342A" w:rsidRDefault="002F342A" w:rsidP="00AB5A57">
      <w:pPr>
        <w:pStyle w:val="1032019"/>
        <w:jc w:val="right"/>
        <w:rPr>
          <w:noProof/>
          <w:szCs w:val="24"/>
        </w:rPr>
      </w:pPr>
      <w:r w:rsidRPr="002F342A">
        <w:rPr>
          <w:szCs w:val="24"/>
        </w:rPr>
        <w:t>Local</w:t>
      </w:r>
      <w:r w:rsidR="000A6DBC" w:rsidRPr="002F342A">
        <w:rPr>
          <w:szCs w:val="24"/>
        </w:rPr>
        <w:t xml:space="preserve">, </w:t>
      </w:r>
      <w:r w:rsidR="00A92DA5" w:rsidRPr="002F342A">
        <w:rPr>
          <w:noProof/>
          <w:szCs w:val="24"/>
        </w:rPr>
        <w:t>dia</w:t>
      </w:r>
      <w:r w:rsidR="00CE4CE7" w:rsidRPr="002F342A">
        <w:rPr>
          <w:noProof/>
          <w:szCs w:val="24"/>
        </w:rPr>
        <w:t xml:space="preserve"> de </w:t>
      </w:r>
      <w:r w:rsidR="00A92DA5" w:rsidRPr="002F342A">
        <w:rPr>
          <w:noProof/>
          <w:szCs w:val="24"/>
        </w:rPr>
        <w:t>mês</w:t>
      </w:r>
      <w:r w:rsidR="00CE4CE7" w:rsidRPr="002F342A">
        <w:rPr>
          <w:noProof/>
          <w:szCs w:val="24"/>
        </w:rPr>
        <w:t xml:space="preserve"> de </w:t>
      </w:r>
      <w:r w:rsidR="00A92DA5" w:rsidRPr="002F342A">
        <w:rPr>
          <w:noProof/>
          <w:szCs w:val="24"/>
        </w:rPr>
        <w:t>ano</w:t>
      </w:r>
      <w:r w:rsidR="00991E2A">
        <w:rPr>
          <w:noProof/>
          <w:szCs w:val="24"/>
        </w:rPr>
        <w:t>.</w:t>
      </w:r>
    </w:p>
    <w:p w14:paraId="173DBB44" w14:textId="77777777" w:rsidR="006E586B" w:rsidRDefault="006E586B" w:rsidP="00AB5A57">
      <w:pPr>
        <w:pStyle w:val="1032019"/>
        <w:jc w:val="right"/>
        <w:rPr>
          <w:sz w:val="28"/>
          <w:szCs w:val="32"/>
          <w:lang w:eastAsia="x-none"/>
        </w:rPr>
      </w:pPr>
    </w:p>
    <w:p w14:paraId="65E7472D" w14:textId="77777777" w:rsidR="00047CC3" w:rsidRDefault="00047CC3" w:rsidP="00AB5A57">
      <w:pPr>
        <w:pStyle w:val="1032019"/>
        <w:jc w:val="right"/>
        <w:rPr>
          <w:sz w:val="28"/>
          <w:szCs w:val="32"/>
          <w:lang w:eastAsia="x-none"/>
        </w:rPr>
      </w:pPr>
    </w:p>
    <w:p w14:paraId="323ADE5F" w14:textId="77777777" w:rsidR="00991E2A" w:rsidRPr="001A405F" w:rsidRDefault="00991E2A" w:rsidP="00991E2A">
      <w:pPr>
        <w:pStyle w:val="TextoSimples"/>
        <w:spacing w:after="120"/>
        <w:rPr>
          <w:szCs w:val="20"/>
        </w:rPr>
      </w:pPr>
      <w:r w:rsidRPr="001A405F">
        <w:t>Documento assinado eletronicamente</w:t>
      </w:r>
      <w:r>
        <w:rPr>
          <w:rStyle w:val="Refdenotaderodap"/>
        </w:rPr>
        <w:footnoteReference w:id="1"/>
      </w:r>
      <w:r w:rsidRPr="001A405F">
        <w:rPr>
          <w:szCs w:val="20"/>
        </w:rPr>
        <w:t>por</w:t>
      </w:r>
    </w:p>
    <w:p w14:paraId="698EAC35" w14:textId="263F8D83" w:rsidR="001400A2" w:rsidRPr="00BB62F3" w:rsidRDefault="00A92DA5" w:rsidP="00991E2A">
      <w:pPr>
        <w:ind w:right="-74"/>
        <w:jc w:val="center"/>
        <w:rPr>
          <w:szCs w:val="24"/>
        </w:rPr>
      </w:pPr>
      <w:r>
        <w:rPr>
          <w:szCs w:val="24"/>
        </w:rPr>
        <w:t xml:space="preserve">Nome do </w:t>
      </w:r>
      <w:r w:rsidR="0072595E">
        <w:rPr>
          <w:szCs w:val="24"/>
        </w:rPr>
        <w:t>P</w:t>
      </w:r>
      <w:r>
        <w:rPr>
          <w:szCs w:val="24"/>
        </w:rPr>
        <w:t>erito</w:t>
      </w:r>
      <w:r w:rsidR="0072595E">
        <w:rPr>
          <w:szCs w:val="24"/>
        </w:rPr>
        <w:t xml:space="preserve"> Criminal</w:t>
      </w:r>
    </w:p>
    <w:p w14:paraId="601C79DD" w14:textId="77777777" w:rsidR="00E43D0D" w:rsidRDefault="001400A2" w:rsidP="00991E2A">
      <w:pPr>
        <w:ind w:right="-74"/>
        <w:jc w:val="center"/>
        <w:rPr>
          <w:szCs w:val="24"/>
        </w:rPr>
        <w:sectPr w:rsidR="00E43D0D" w:rsidSect="00662234">
          <w:headerReference w:type="default" r:id="rId8"/>
          <w:footerReference w:type="default" r:id="rId9"/>
          <w:pgSz w:w="11907" w:h="16840" w:code="9"/>
          <w:pgMar w:top="2268" w:right="851" w:bottom="851" w:left="1701" w:header="113" w:footer="284" w:gutter="0"/>
          <w:pgNumType w:start="1"/>
          <w:cols w:space="720"/>
          <w:docGrid w:linePitch="326"/>
        </w:sectPr>
      </w:pPr>
      <w:r w:rsidRPr="00BB62F3">
        <w:rPr>
          <w:szCs w:val="24"/>
        </w:rPr>
        <w:t>Perit</w:t>
      </w:r>
      <w:r w:rsidR="00A92DA5">
        <w:rPr>
          <w:szCs w:val="24"/>
        </w:rPr>
        <w:t>o(a)</w:t>
      </w:r>
      <w:r w:rsidRPr="00BB62F3">
        <w:rPr>
          <w:szCs w:val="24"/>
        </w:rPr>
        <w:t xml:space="preserve"> Criminal</w:t>
      </w:r>
    </w:p>
    <w:p w14:paraId="4A1B2528" w14:textId="7AE63A10" w:rsidR="00C36F47" w:rsidRPr="00E43D0D" w:rsidRDefault="00E43D0D" w:rsidP="00305928">
      <w:pPr>
        <w:spacing w:line="300" w:lineRule="auto"/>
        <w:ind w:right="-76"/>
        <w:jc w:val="center"/>
        <w:rPr>
          <w:b/>
          <w:bCs/>
          <w:szCs w:val="24"/>
        </w:rPr>
      </w:pPr>
      <w:r w:rsidRPr="00E43D0D">
        <w:rPr>
          <w:b/>
          <w:bCs/>
          <w:szCs w:val="24"/>
        </w:rPr>
        <w:lastRenderedPageBreak/>
        <w:t>APÊNDICES E ANEXOS</w:t>
      </w:r>
    </w:p>
    <w:p w14:paraId="49D921C5" w14:textId="2288BEB3" w:rsidR="006E586B" w:rsidRDefault="006E586B" w:rsidP="00305928">
      <w:pPr>
        <w:spacing w:line="300" w:lineRule="auto"/>
        <w:ind w:right="-76"/>
        <w:jc w:val="center"/>
        <w:rPr>
          <w:sz w:val="18"/>
          <w:szCs w:val="18"/>
        </w:rPr>
      </w:pPr>
    </w:p>
    <w:p w14:paraId="6948B7BC" w14:textId="6BD76C38" w:rsidR="00991E2A" w:rsidRPr="006E586B" w:rsidRDefault="00991E2A" w:rsidP="00991E2A">
      <w:pPr>
        <w:spacing w:line="300" w:lineRule="auto"/>
        <w:ind w:right="-76"/>
        <w:jc w:val="both"/>
        <w:rPr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0A6DBC" w14:paraId="5D996982" w14:textId="77777777" w:rsidTr="00F276C6">
        <w:tc>
          <w:tcPr>
            <w:tcW w:w="4747" w:type="dxa"/>
          </w:tcPr>
          <w:p w14:paraId="36577DC8" w14:textId="35BABBE3" w:rsidR="000A6DBC" w:rsidRDefault="000A6DBC" w:rsidP="001B5075">
            <w:pPr>
              <w:spacing w:line="300" w:lineRule="auto"/>
              <w:jc w:val="center"/>
              <w:rPr>
                <w:szCs w:val="24"/>
                <w:lang w:eastAsia="x-none"/>
              </w:rPr>
            </w:pPr>
          </w:p>
        </w:tc>
        <w:tc>
          <w:tcPr>
            <w:tcW w:w="4748" w:type="dxa"/>
          </w:tcPr>
          <w:p w14:paraId="5952EEA1" w14:textId="14EBD0EC" w:rsidR="000A6DBC" w:rsidRDefault="000A6DBC" w:rsidP="00E219AE">
            <w:pPr>
              <w:spacing w:line="300" w:lineRule="auto"/>
              <w:jc w:val="center"/>
              <w:rPr>
                <w:szCs w:val="24"/>
                <w:lang w:eastAsia="x-none"/>
              </w:rPr>
            </w:pPr>
          </w:p>
        </w:tc>
      </w:tr>
    </w:tbl>
    <w:p w14:paraId="617183F4" w14:textId="77777777" w:rsidR="000A6DBC" w:rsidRDefault="000A6DBC" w:rsidP="00F276C6">
      <w:pPr>
        <w:spacing w:line="300" w:lineRule="auto"/>
        <w:jc w:val="center"/>
        <w:rPr>
          <w:sz w:val="2"/>
          <w:szCs w:val="24"/>
          <w:lang w:eastAsia="x-none"/>
        </w:rPr>
        <w:sectPr w:rsidR="000A6DBC" w:rsidSect="00662234">
          <w:pgSz w:w="11907" w:h="16840" w:code="9"/>
          <w:pgMar w:top="2268" w:right="851" w:bottom="851" w:left="1701" w:header="113" w:footer="284" w:gutter="0"/>
          <w:pgNumType w:start="1"/>
          <w:cols w:space="720"/>
          <w:docGrid w:linePitch="326"/>
        </w:sectPr>
      </w:pPr>
    </w:p>
    <w:p w14:paraId="5AE01EC6" w14:textId="77777777" w:rsidR="000A6DBC" w:rsidRPr="00F276C6" w:rsidRDefault="000A6DBC" w:rsidP="00F276C6">
      <w:pPr>
        <w:spacing w:line="300" w:lineRule="auto"/>
        <w:jc w:val="center"/>
        <w:rPr>
          <w:sz w:val="2"/>
          <w:szCs w:val="24"/>
          <w:lang w:eastAsia="x-none"/>
        </w:rPr>
      </w:pPr>
    </w:p>
    <w:sectPr w:rsidR="000A6DBC" w:rsidRPr="00F276C6" w:rsidSect="00662234">
      <w:headerReference w:type="default" r:id="rId10"/>
      <w:footerReference w:type="default" r:id="rId11"/>
      <w:type w:val="continuous"/>
      <w:pgSz w:w="11907" w:h="16840" w:code="9"/>
      <w:pgMar w:top="1985" w:right="851" w:bottom="851" w:left="1701" w:header="113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9EC8E" w14:textId="77777777" w:rsidR="009C25A5" w:rsidRDefault="009C25A5">
      <w:r>
        <w:separator/>
      </w:r>
    </w:p>
  </w:endnote>
  <w:endnote w:type="continuationSeparator" w:id="0">
    <w:p w14:paraId="38539FEB" w14:textId="77777777" w:rsidR="009C25A5" w:rsidRDefault="009C2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B09E" w14:textId="77777777" w:rsidR="000945D6" w:rsidRPr="00F4228D" w:rsidRDefault="000945D6" w:rsidP="0008676C">
    <w:pPr>
      <w:pStyle w:val="Rodap"/>
      <w:pBdr>
        <w:top w:val="single" w:sz="4" w:space="0" w:color="auto"/>
      </w:pBdr>
      <w:tabs>
        <w:tab w:val="clear" w:pos="8838"/>
      </w:tabs>
      <w:ind w:right="-1"/>
      <w:jc w:val="center"/>
      <w:rPr>
        <w:sz w:val="8"/>
        <w:szCs w:val="8"/>
      </w:rPr>
    </w:pPr>
  </w:p>
  <w:p w14:paraId="520B1770" w14:textId="77777777" w:rsidR="00F96462" w:rsidRPr="007F791F" w:rsidRDefault="00F96462" w:rsidP="00F96462">
    <w:pPr>
      <w:pStyle w:val="Rodap"/>
      <w:pBdr>
        <w:top w:val="single" w:sz="4" w:space="0" w:color="auto"/>
      </w:pBdr>
      <w:tabs>
        <w:tab w:val="clear" w:pos="8838"/>
      </w:tabs>
      <w:ind w:right="-1"/>
      <w:jc w:val="center"/>
      <w:rPr>
        <w:color w:val="3333FF"/>
        <w:sz w:val="18"/>
        <w:szCs w:val="18"/>
        <w:lang w:val="pt-BR"/>
      </w:rPr>
    </w:pPr>
    <w:r w:rsidRPr="007F791F">
      <w:rPr>
        <w:color w:val="3333FF"/>
        <w:sz w:val="18"/>
        <w:szCs w:val="18"/>
      </w:rPr>
      <w:t>Endereço da Unidade</w:t>
    </w:r>
  </w:p>
  <w:p w14:paraId="0EB6D9D5" w14:textId="0E8F02ED" w:rsidR="000945D6" w:rsidRPr="00AF3C17" w:rsidRDefault="00F96462" w:rsidP="00F96462">
    <w:pPr>
      <w:pStyle w:val="Rodap"/>
      <w:pBdr>
        <w:top w:val="single" w:sz="4" w:space="0" w:color="auto"/>
      </w:pBdr>
      <w:tabs>
        <w:tab w:val="clear" w:pos="8838"/>
      </w:tabs>
      <w:ind w:right="-1"/>
      <w:jc w:val="center"/>
      <w:rPr>
        <w:sz w:val="18"/>
        <w:szCs w:val="18"/>
        <w:lang w:val="pt-BR"/>
      </w:rPr>
    </w:pPr>
    <w:r>
      <w:rPr>
        <w:sz w:val="18"/>
        <w:szCs w:val="18"/>
      </w:rPr>
      <w:t>@policiacientificadegoias</w:t>
    </w:r>
    <w:r>
      <w:rPr>
        <w:sz w:val="18"/>
        <w:szCs w:val="18"/>
        <w:lang w:val="pt-BR"/>
      </w:rPr>
      <w:t xml:space="preserve"> – www.policiacientifica.go.gov.br</w:t>
    </w:r>
  </w:p>
  <w:p w14:paraId="17CF7249" w14:textId="2972E127" w:rsidR="000945D6" w:rsidRPr="009574E7" w:rsidRDefault="000945D6" w:rsidP="0008676C">
    <w:pPr>
      <w:pStyle w:val="Rodap"/>
      <w:tabs>
        <w:tab w:val="clear" w:pos="8838"/>
        <w:tab w:val="left" w:pos="2792"/>
        <w:tab w:val="right" w:pos="9072"/>
        <w:tab w:val="right" w:pos="9355"/>
      </w:tabs>
      <w:jc w:val="right"/>
      <w:rPr>
        <w:sz w:val="18"/>
        <w:szCs w:val="18"/>
        <w:lang w:val="pt-BR"/>
      </w:rPr>
    </w:pPr>
    <w:r w:rsidRPr="00087129">
      <w:rPr>
        <w:sz w:val="18"/>
        <w:szCs w:val="18"/>
      </w:rPr>
      <w:t xml:space="preserve">Página </w:t>
    </w:r>
    <w:r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Pr="00087129">
      <w:rPr>
        <w:sz w:val="18"/>
        <w:szCs w:val="18"/>
      </w:rPr>
      <w:fldChar w:fldCharType="separate"/>
    </w:r>
    <w:r w:rsidR="00F96462">
      <w:rPr>
        <w:noProof/>
        <w:sz w:val="18"/>
        <w:szCs w:val="18"/>
      </w:rPr>
      <w:t>1</w:t>
    </w:r>
    <w:r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 w:rsidRPr="00087129">
      <w:rPr>
        <w:sz w:val="18"/>
        <w:szCs w:val="18"/>
      </w:rPr>
      <w:fldChar w:fldCharType="begin"/>
    </w:r>
    <w:r>
      <w:rPr>
        <w:sz w:val="18"/>
        <w:szCs w:val="18"/>
        <w:lang w:val="pt-BR"/>
      </w:rPr>
      <w:instrText>SECTIONPAGES</w:instrText>
    </w:r>
    <w:r w:rsidRPr="00087129">
      <w:rPr>
        <w:sz w:val="18"/>
        <w:szCs w:val="18"/>
      </w:rPr>
      <w:fldChar w:fldCharType="separate"/>
    </w:r>
    <w:r w:rsidR="00E21242">
      <w:rPr>
        <w:noProof/>
        <w:sz w:val="18"/>
        <w:szCs w:val="18"/>
        <w:lang w:val="pt-BR"/>
      </w:rPr>
      <w:t>5</w:t>
    </w:r>
    <w:r w:rsidRPr="00087129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53AE7" w14:textId="77777777" w:rsidR="000945D6" w:rsidRPr="00AF3C17" w:rsidRDefault="000945D6" w:rsidP="0008676C">
    <w:pPr>
      <w:pStyle w:val="Rodap"/>
      <w:pBdr>
        <w:top w:val="single" w:sz="4" w:space="0" w:color="auto"/>
      </w:pBdr>
      <w:tabs>
        <w:tab w:val="clear" w:pos="8838"/>
      </w:tabs>
      <w:ind w:right="-1"/>
      <w:jc w:val="center"/>
      <w:rPr>
        <w:sz w:val="18"/>
        <w:szCs w:val="18"/>
        <w:lang w:val="pt-BR"/>
      </w:rPr>
    </w:pPr>
    <w:r>
      <w:rPr>
        <w:sz w:val="18"/>
        <w:szCs w:val="18"/>
        <w:lang w:val="pt-BR"/>
      </w:rPr>
      <w:t>(62) 3201-9577 – www.policiacientifica.go.gov.br</w:t>
    </w:r>
  </w:p>
  <w:p w14:paraId="59517A3F" w14:textId="0DDD6622" w:rsidR="000945D6" w:rsidRPr="009574E7" w:rsidRDefault="000945D6" w:rsidP="0008676C">
    <w:pPr>
      <w:pStyle w:val="Rodap"/>
      <w:tabs>
        <w:tab w:val="clear" w:pos="8838"/>
        <w:tab w:val="left" w:pos="2792"/>
        <w:tab w:val="right" w:pos="9072"/>
        <w:tab w:val="right" w:pos="9355"/>
      </w:tabs>
      <w:jc w:val="right"/>
      <w:rPr>
        <w:sz w:val="18"/>
        <w:szCs w:val="18"/>
        <w:lang w:val="pt-BR"/>
      </w:rPr>
    </w:pPr>
    <w:r w:rsidRPr="00087129">
      <w:rPr>
        <w:sz w:val="18"/>
        <w:szCs w:val="18"/>
      </w:rPr>
      <w:t xml:space="preserve">Página </w:t>
    </w:r>
    <w:r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Pr="00087129">
      <w:rPr>
        <w:sz w:val="18"/>
        <w:szCs w:val="18"/>
      </w:rPr>
      <w:fldChar w:fldCharType="separate"/>
    </w:r>
    <w:r>
      <w:rPr>
        <w:noProof/>
        <w:sz w:val="18"/>
        <w:szCs w:val="18"/>
      </w:rPr>
      <w:t>10</w:t>
    </w:r>
    <w:r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 w:rsidRPr="00087129">
      <w:rPr>
        <w:sz w:val="18"/>
        <w:szCs w:val="18"/>
      </w:rPr>
      <w:fldChar w:fldCharType="begin"/>
    </w:r>
    <w:r>
      <w:rPr>
        <w:sz w:val="18"/>
        <w:szCs w:val="18"/>
        <w:lang w:val="pt-BR"/>
      </w:rPr>
      <w:instrText>SECTIONPAGES</w:instrText>
    </w:r>
    <w:r w:rsidRPr="00087129">
      <w:rPr>
        <w:sz w:val="18"/>
        <w:szCs w:val="18"/>
      </w:rPr>
      <w:fldChar w:fldCharType="separate"/>
    </w:r>
    <w:r>
      <w:rPr>
        <w:noProof/>
        <w:sz w:val="18"/>
        <w:szCs w:val="18"/>
        <w:lang w:val="pt-BR"/>
      </w:rPr>
      <w:t>1</w:t>
    </w:r>
    <w:r w:rsidRPr="00087129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6EC10" w14:textId="77777777" w:rsidR="009C25A5" w:rsidRDefault="009C25A5">
      <w:r>
        <w:separator/>
      </w:r>
    </w:p>
  </w:footnote>
  <w:footnote w:type="continuationSeparator" w:id="0">
    <w:p w14:paraId="7D936AF1" w14:textId="77777777" w:rsidR="009C25A5" w:rsidRDefault="009C25A5">
      <w:r>
        <w:continuationSeparator/>
      </w:r>
    </w:p>
  </w:footnote>
  <w:footnote w:id="1">
    <w:p w14:paraId="1771B396" w14:textId="77777777" w:rsidR="00991E2A" w:rsidRDefault="00991E2A" w:rsidP="00991E2A">
      <w:pPr>
        <w:pStyle w:val="Textodenotaderodap"/>
        <w:rPr>
          <w:rFonts w:eastAsia="Lucida Sans Unicode" w:cs="Tahoma"/>
          <w:kern w:val="3"/>
        </w:rPr>
      </w:pPr>
      <w:r>
        <w:rPr>
          <w:rStyle w:val="Refdenotaderodap"/>
        </w:rPr>
        <w:footnoteRef/>
      </w:r>
      <w:r>
        <w:t xml:space="preserve"> Os dados de identificação do(a) Perito(a) Criminal signatário encontram-se na margem esquerda inferior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A7C0E" w14:textId="6B26FA9E" w:rsidR="000945D6" w:rsidRDefault="00A87D8C" w:rsidP="0025482E">
    <w:pPr>
      <w:pStyle w:val="Ttulo2"/>
      <w:jc w:val="both"/>
      <w:rPr>
        <w:rFonts w:ascii="Arial" w:hAnsi="Arial" w:cs="Arial"/>
      </w:rPr>
    </w:pPr>
    <w:r w:rsidRPr="0064552D">
      <w:rPr>
        <w:rFonts w:cs="Arial"/>
        <w:b w:val="0"/>
        <w:bCs w:val="0"/>
        <w:noProof/>
        <w:sz w:val="52"/>
        <w:szCs w:val="52"/>
      </w:rPr>
      <w:drawing>
        <wp:anchor distT="0" distB="0" distL="114300" distR="114300" simplePos="0" relativeHeight="251656192" behindDoc="0" locked="0" layoutInCell="1" allowOverlap="1" wp14:anchorId="4095A26B" wp14:editId="2EC45C39">
          <wp:simplePos x="0" y="0"/>
          <wp:positionH relativeFrom="margin">
            <wp:posOffset>-1080135</wp:posOffset>
          </wp:positionH>
          <wp:positionV relativeFrom="paragraph">
            <wp:posOffset>-140335</wp:posOffset>
          </wp:positionV>
          <wp:extent cx="7640106" cy="10806373"/>
          <wp:effectExtent l="0" t="0" r="0" b="0"/>
          <wp:wrapNone/>
          <wp:docPr id="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40106" cy="1080637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980D9E" w14:textId="7066B579" w:rsidR="000945D6" w:rsidRPr="00C902C9" w:rsidRDefault="000945D6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>Estado de Goiás</w:t>
    </w:r>
  </w:p>
  <w:p w14:paraId="764F3A51" w14:textId="77777777" w:rsidR="000945D6" w:rsidRPr="00C902C9" w:rsidRDefault="000945D6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Secretaria </w:t>
    </w:r>
    <w:r>
      <w:rPr>
        <w:rFonts w:eastAsia="Lucida Sans Unicode"/>
        <w:sz w:val="20"/>
        <w:szCs w:val="24"/>
      </w:rPr>
      <w:t xml:space="preserve">de Estado </w:t>
    </w:r>
    <w:r w:rsidRPr="00C902C9">
      <w:rPr>
        <w:rFonts w:eastAsia="Lucida Sans Unicode"/>
        <w:sz w:val="20"/>
        <w:szCs w:val="24"/>
      </w:rPr>
      <w:t>da Segurança Pública</w:t>
    </w:r>
  </w:p>
  <w:p w14:paraId="587D370D" w14:textId="264A698B" w:rsidR="000945D6" w:rsidRDefault="000945D6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Polícia </w:t>
    </w:r>
    <w:r w:rsidR="00E13C5A">
      <w:rPr>
        <w:rFonts w:eastAsia="Lucida Sans Unicode"/>
        <w:sz w:val="20"/>
        <w:szCs w:val="24"/>
      </w:rPr>
      <w:t>C</w:t>
    </w:r>
    <w:r w:rsidRPr="00C902C9">
      <w:rPr>
        <w:rFonts w:eastAsia="Lucida Sans Unicode"/>
        <w:sz w:val="20"/>
        <w:szCs w:val="24"/>
      </w:rPr>
      <w:t>ientífica</w:t>
    </w:r>
    <w:r w:rsidR="00E13C5A">
      <w:rPr>
        <w:rFonts w:eastAsia="Lucida Sans Unicode"/>
        <w:sz w:val="20"/>
        <w:szCs w:val="24"/>
      </w:rPr>
      <w:t xml:space="preserve"> do Estado de Goiás</w:t>
    </w:r>
  </w:p>
  <w:p w14:paraId="56B5D0DA" w14:textId="106CE617" w:rsidR="000945D6" w:rsidRPr="00E13C5A" w:rsidRDefault="00E13C5A" w:rsidP="00FD7F95">
    <w:pPr>
      <w:widowControl w:val="0"/>
      <w:suppressAutoHyphens/>
      <w:jc w:val="center"/>
      <w:rPr>
        <w:rFonts w:eastAsia="Lucida Sans Unicode"/>
        <w:color w:val="3333FF"/>
        <w:sz w:val="20"/>
        <w:szCs w:val="24"/>
      </w:rPr>
    </w:pPr>
    <w:r w:rsidRPr="00E13C5A">
      <w:rPr>
        <w:rFonts w:eastAsia="Lucida Sans Unicode"/>
        <w:color w:val="3333FF"/>
        <w:sz w:val="20"/>
        <w:szCs w:val="24"/>
      </w:rPr>
      <w:t>Id. da Unidade de Polícia Científica</w:t>
    </w:r>
  </w:p>
  <w:p w14:paraId="73F4ED9D" w14:textId="6516DC8A" w:rsidR="000945D6" w:rsidRPr="009A02AA" w:rsidRDefault="000945D6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</w:p>
  <w:p w14:paraId="13982253" w14:textId="38F5BC4C" w:rsidR="000945D6" w:rsidRDefault="000945D6" w:rsidP="00C902C9">
    <w:pPr>
      <w:widowControl w:val="0"/>
      <w:suppressLineNumbers/>
      <w:pBdr>
        <w:bottom w:val="single" w:sz="4" w:space="1" w:color="auto"/>
      </w:pBdr>
      <w:tabs>
        <w:tab w:val="center" w:pos="4818"/>
        <w:tab w:val="right" w:pos="9637"/>
      </w:tabs>
      <w:suppressAutoHyphens/>
      <w:jc w:val="right"/>
      <w:rPr>
        <w:rFonts w:eastAsia="Lucida Sans Unicode"/>
        <w:sz w:val="20"/>
      </w:rPr>
    </w:pPr>
    <w:r>
      <w:rPr>
        <w:rFonts w:eastAsia="Lucida Sans Unicode"/>
        <w:noProof/>
        <w:sz w:val="20"/>
      </w:rPr>
      <w:t xml:space="preserve">RG </w:t>
    </w:r>
    <w:r w:rsidR="00E13C5A">
      <w:rPr>
        <w:rFonts w:eastAsia="Lucida Sans Unicode"/>
        <w:noProof/>
        <w:sz w:val="20"/>
      </w:rPr>
      <w:t>00.000/202..</w:t>
    </w:r>
  </w:p>
  <w:p w14:paraId="4E699023" w14:textId="1C232B65" w:rsidR="000945D6" w:rsidRDefault="000945D6" w:rsidP="0064552D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831E" w14:textId="77777777" w:rsidR="000945D6" w:rsidRDefault="000945D6" w:rsidP="0025482E">
    <w:pPr>
      <w:pStyle w:val="Ttulo2"/>
      <w:jc w:val="both"/>
      <w:rPr>
        <w:rFonts w:ascii="Arial" w:hAnsi="Arial" w:cs="Arial"/>
      </w:rPr>
    </w:pPr>
  </w:p>
  <w:p w14:paraId="5BFC029E" w14:textId="77777777" w:rsidR="000945D6" w:rsidRDefault="000945D6" w:rsidP="0064552D">
    <w:pPr>
      <w:widowControl w:val="0"/>
      <w:suppressAutoHyphens/>
      <w:jc w:val="center"/>
      <w:rPr>
        <w:rFonts w:eastAsia="Lucida Sans Unicode"/>
        <w:sz w:val="44"/>
        <w:szCs w:val="52"/>
      </w:rPr>
    </w:pPr>
    <w:r w:rsidRPr="0064552D">
      <w:rPr>
        <w:rFonts w:cs="Arial"/>
        <w:b/>
        <w:bCs/>
        <w:noProof/>
        <w:sz w:val="52"/>
        <w:szCs w:val="52"/>
      </w:rPr>
      <w:drawing>
        <wp:anchor distT="0" distB="0" distL="114300" distR="114300" simplePos="0" relativeHeight="251658240" behindDoc="0" locked="0" layoutInCell="1" allowOverlap="1" wp14:anchorId="1876853E" wp14:editId="428587A4">
          <wp:simplePos x="0" y="0"/>
          <wp:positionH relativeFrom="margin">
            <wp:posOffset>-8255</wp:posOffset>
          </wp:positionH>
          <wp:positionV relativeFrom="paragraph">
            <wp:posOffset>24765</wp:posOffset>
          </wp:positionV>
          <wp:extent cx="757555" cy="757555"/>
          <wp:effectExtent l="0" t="0" r="4445" b="4445"/>
          <wp:wrapNone/>
          <wp:docPr id="5" name="Imagem 3" descr="ssp-logo-sem-justica-300x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ssp-logo-sem-justica-300x3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555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552D">
      <w:rPr>
        <w:rFonts w:cs="Arial"/>
        <w:b/>
        <w:bCs/>
        <w:noProof/>
        <w:sz w:val="52"/>
        <w:szCs w:val="52"/>
      </w:rPr>
      <w:drawing>
        <wp:anchor distT="0" distB="0" distL="114300" distR="114300" simplePos="0" relativeHeight="251657216" behindDoc="0" locked="0" layoutInCell="1" allowOverlap="1" wp14:anchorId="24D571FF" wp14:editId="56D6D509">
          <wp:simplePos x="0" y="0"/>
          <wp:positionH relativeFrom="column">
            <wp:posOffset>5097145</wp:posOffset>
          </wp:positionH>
          <wp:positionV relativeFrom="paragraph">
            <wp:posOffset>16510</wp:posOffset>
          </wp:positionV>
          <wp:extent cx="835025" cy="835025"/>
          <wp:effectExtent l="0" t="0" r="3175" b="3175"/>
          <wp:wrapNone/>
          <wp:docPr id="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025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552D">
      <w:rPr>
        <w:rFonts w:eastAsia="Lucida Sans Unicode"/>
        <w:sz w:val="44"/>
        <w:szCs w:val="52"/>
      </w:rPr>
      <w:t>LAUDO DE PERÍCIA CRIMINAL</w:t>
    </w:r>
  </w:p>
  <w:p w14:paraId="6DFD56BD" w14:textId="77777777" w:rsidR="000945D6" w:rsidRDefault="000945D6" w:rsidP="0064552D">
    <w:pPr>
      <w:widowControl w:val="0"/>
      <w:suppressAutoHyphens/>
      <w:jc w:val="center"/>
      <w:rPr>
        <w:rFonts w:eastAsia="Lucida Sans Unicode"/>
        <w:sz w:val="28"/>
        <w:szCs w:val="36"/>
      </w:rPr>
    </w:pPr>
    <w:r>
      <w:rPr>
        <w:rFonts w:eastAsia="Lucida Sans Unicode"/>
        <w:sz w:val="28"/>
        <w:szCs w:val="36"/>
      </w:rPr>
      <w:t>CONFRONTO MICROBALÍSTICO</w:t>
    </w:r>
  </w:p>
  <w:p w14:paraId="2AF58DB8" w14:textId="77777777" w:rsidR="000945D6" w:rsidRPr="0064552D" w:rsidRDefault="000945D6" w:rsidP="0064552D">
    <w:pPr>
      <w:widowControl w:val="0"/>
      <w:suppressAutoHyphens/>
      <w:jc w:val="center"/>
      <w:rPr>
        <w:rFonts w:eastAsia="Lucida Sans Unicode"/>
        <w:sz w:val="16"/>
      </w:rPr>
    </w:pPr>
  </w:p>
  <w:p w14:paraId="294A8577" w14:textId="77777777" w:rsidR="000945D6" w:rsidRDefault="000945D6" w:rsidP="00C902C9">
    <w:pPr>
      <w:widowControl w:val="0"/>
      <w:suppressLineNumbers/>
      <w:pBdr>
        <w:bottom w:val="single" w:sz="4" w:space="1" w:color="auto"/>
      </w:pBdr>
      <w:tabs>
        <w:tab w:val="center" w:pos="4818"/>
        <w:tab w:val="right" w:pos="9637"/>
      </w:tabs>
      <w:suppressAutoHyphens/>
      <w:jc w:val="right"/>
      <w:rPr>
        <w:rFonts w:eastAsia="Lucida Sans Unicode"/>
        <w:sz w:val="20"/>
      </w:rPr>
    </w:pPr>
  </w:p>
  <w:p w14:paraId="2AEEF3DC" w14:textId="77777777" w:rsidR="000945D6" w:rsidRDefault="000945D6" w:rsidP="0064552D">
    <w:pPr>
      <w:jc w:val="right"/>
    </w:pPr>
    <w:r w:rsidRPr="00112B63">
      <w:rPr>
        <w:rFonts w:eastAsia="Lucida Sans Unicode"/>
        <w:noProof/>
        <w:sz w:val="20"/>
      </w:rPr>
      <w:t>31.324/2018</w:t>
    </w:r>
    <w:r>
      <w:rPr>
        <w:rFonts w:eastAsia="Lucida Sans Unicode"/>
        <w:sz w:val="20"/>
      </w:rPr>
      <w:t>/SEBAL/ICLR</w:t>
    </w:r>
  </w:p>
  <w:p w14:paraId="2C0DF94B" w14:textId="77777777" w:rsidR="000945D6" w:rsidRPr="0064552D" w:rsidRDefault="000945D6">
    <w:pPr>
      <w:jc w:val="cent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6E9"/>
    <w:multiLevelType w:val="hybridMultilevel"/>
    <w:tmpl w:val="8856B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8058F"/>
    <w:multiLevelType w:val="hybridMultilevel"/>
    <w:tmpl w:val="E3D893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9657A"/>
    <w:multiLevelType w:val="hybridMultilevel"/>
    <w:tmpl w:val="7F322AF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E3625A"/>
    <w:multiLevelType w:val="hybridMultilevel"/>
    <w:tmpl w:val="E68C41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72E07"/>
    <w:multiLevelType w:val="hybridMultilevel"/>
    <w:tmpl w:val="EFF08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B0940"/>
    <w:multiLevelType w:val="hybridMultilevel"/>
    <w:tmpl w:val="173E2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DCB"/>
    <w:multiLevelType w:val="hybridMultilevel"/>
    <w:tmpl w:val="4E16FD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87FD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C61B6B"/>
    <w:multiLevelType w:val="hybridMultilevel"/>
    <w:tmpl w:val="3BC8D5E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F12026"/>
    <w:multiLevelType w:val="hybridMultilevel"/>
    <w:tmpl w:val="F00CA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44F8B"/>
    <w:multiLevelType w:val="hybridMultilevel"/>
    <w:tmpl w:val="B50E5C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5270EE"/>
    <w:multiLevelType w:val="hybridMultilevel"/>
    <w:tmpl w:val="53B4AA2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3F0F75"/>
    <w:multiLevelType w:val="multilevel"/>
    <w:tmpl w:val="4964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1318C"/>
    <w:multiLevelType w:val="hybridMultilevel"/>
    <w:tmpl w:val="1574878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1F6709"/>
    <w:multiLevelType w:val="hybridMultilevel"/>
    <w:tmpl w:val="221E237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F94703"/>
    <w:multiLevelType w:val="multilevel"/>
    <w:tmpl w:val="FA70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C4D76"/>
    <w:multiLevelType w:val="hybridMultilevel"/>
    <w:tmpl w:val="EE2818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77369B"/>
    <w:multiLevelType w:val="hybridMultilevel"/>
    <w:tmpl w:val="33F81EB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ED57EF4"/>
    <w:multiLevelType w:val="hybridMultilevel"/>
    <w:tmpl w:val="742E69B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D74D3F"/>
    <w:multiLevelType w:val="hybridMultilevel"/>
    <w:tmpl w:val="5E7673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14379A"/>
    <w:multiLevelType w:val="hybridMultilevel"/>
    <w:tmpl w:val="BFA83C1A"/>
    <w:lvl w:ilvl="0" w:tplc="0416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21" w15:restartNumberingAfterBreak="0">
    <w:nsid w:val="59BB2CA7"/>
    <w:multiLevelType w:val="hybridMultilevel"/>
    <w:tmpl w:val="89FADE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D663CFC"/>
    <w:multiLevelType w:val="hybridMultilevel"/>
    <w:tmpl w:val="943434E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3151184">
    <w:abstractNumId w:val="7"/>
  </w:num>
  <w:num w:numId="2" w16cid:durableId="483592565">
    <w:abstractNumId w:val="0"/>
  </w:num>
  <w:num w:numId="3" w16cid:durableId="1896088261">
    <w:abstractNumId w:val="13"/>
  </w:num>
  <w:num w:numId="4" w16cid:durableId="1994405692">
    <w:abstractNumId w:val="19"/>
  </w:num>
  <w:num w:numId="5" w16cid:durableId="1843929053">
    <w:abstractNumId w:val="9"/>
  </w:num>
  <w:num w:numId="6" w16cid:durableId="1768697196">
    <w:abstractNumId w:val="21"/>
  </w:num>
  <w:num w:numId="7" w16cid:durableId="383800145">
    <w:abstractNumId w:val="1"/>
  </w:num>
  <w:num w:numId="8" w16cid:durableId="559054460">
    <w:abstractNumId w:val="22"/>
  </w:num>
  <w:num w:numId="9" w16cid:durableId="677386835">
    <w:abstractNumId w:val="3"/>
  </w:num>
  <w:num w:numId="10" w16cid:durableId="1549294809">
    <w:abstractNumId w:val="10"/>
  </w:num>
  <w:num w:numId="11" w16cid:durableId="1510217663">
    <w:abstractNumId w:val="16"/>
  </w:num>
  <w:num w:numId="12" w16cid:durableId="1872837520">
    <w:abstractNumId w:val="18"/>
  </w:num>
  <w:num w:numId="13" w16cid:durableId="1870334320">
    <w:abstractNumId w:val="17"/>
  </w:num>
  <w:num w:numId="14" w16cid:durableId="501507486">
    <w:abstractNumId w:val="2"/>
  </w:num>
  <w:num w:numId="15" w16cid:durableId="1493571123">
    <w:abstractNumId w:val="15"/>
  </w:num>
  <w:num w:numId="16" w16cid:durableId="527257326">
    <w:abstractNumId w:val="8"/>
  </w:num>
  <w:num w:numId="17" w16cid:durableId="2008359993">
    <w:abstractNumId w:val="14"/>
  </w:num>
  <w:num w:numId="18" w16cid:durableId="1353074424">
    <w:abstractNumId w:val="20"/>
  </w:num>
  <w:num w:numId="19" w16cid:durableId="836000198">
    <w:abstractNumId w:val="12"/>
  </w:num>
  <w:num w:numId="20" w16cid:durableId="271011517">
    <w:abstractNumId w:val="11"/>
  </w:num>
  <w:num w:numId="21" w16cid:durableId="10837500">
    <w:abstractNumId w:val="6"/>
  </w:num>
  <w:num w:numId="22" w16cid:durableId="933589191">
    <w:abstractNumId w:val="5"/>
  </w:num>
  <w:num w:numId="23" w16cid:durableId="203746205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 fill="f" fillcolor="white" strokecolor="none [3213]">
      <v:fill color="white" on="f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B6E"/>
    <w:rsid w:val="00001CDC"/>
    <w:rsid w:val="00001D00"/>
    <w:rsid w:val="00003498"/>
    <w:rsid w:val="00004232"/>
    <w:rsid w:val="00004991"/>
    <w:rsid w:val="00004C70"/>
    <w:rsid w:val="000054C3"/>
    <w:rsid w:val="00005C07"/>
    <w:rsid w:val="00005CF6"/>
    <w:rsid w:val="000067FE"/>
    <w:rsid w:val="000074C6"/>
    <w:rsid w:val="0000790C"/>
    <w:rsid w:val="00007BFB"/>
    <w:rsid w:val="00010148"/>
    <w:rsid w:val="000103B3"/>
    <w:rsid w:val="000104E0"/>
    <w:rsid w:val="000114AE"/>
    <w:rsid w:val="000125FA"/>
    <w:rsid w:val="0001358C"/>
    <w:rsid w:val="00013885"/>
    <w:rsid w:val="00013E3A"/>
    <w:rsid w:val="0001475E"/>
    <w:rsid w:val="000149D3"/>
    <w:rsid w:val="000150F4"/>
    <w:rsid w:val="00015469"/>
    <w:rsid w:val="0001582C"/>
    <w:rsid w:val="00015912"/>
    <w:rsid w:val="00015D3D"/>
    <w:rsid w:val="00016E94"/>
    <w:rsid w:val="00020A87"/>
    <w:rsid w:val="0002272E"/>
    <w:rsid w:val="000242A5"/>
    <w:rsid w:val="00024A03"/>
    <w:rsid w:val="00024CFF"/>
    <w:rsid w:val="000251F4"/>
    <w:rsid w:val="000252CE"/>
    <w:rsid w:val="00025805"/>
    <w:rsid w:val="00025FB1"/>
    <w:rsid w:val="00026013"/>
    <w:rsid w:val="000270BF"/>
    <w:rsid w:val="00027E6B"/>
    <w:rsid w:val="000313DD"/>
    <w:rsid w:val="000317C3"/>
    <w:rsid w:val="00031D08"/>
    <w:rsid w:val="00031D96"/>
    <w:rsid w:val="0003565F"/>
    <w:rsid w:val="00036BD4"/>
    <w:rsid w:val="000371B4"/>
    <w:rsid w:val="000402B5"/>
    <w:rsid w:val="000409DF"/>
    <w:rsid w:val="00040C25"/>
    <w:rsid w:val="00040D6C"/>
    <w:rsid w:val="00041058"/>
    <w:rsid w:val="0004143E"/>
    <w:rsid w:val="000414AE"/>
    <w:rsid w:val="00042A12"/>
    <w:rsid w:val="000436BC"/>
    <w:rsid w:val="00043AB6"/>
    <w:rsid w:val="00044609"/>
    <w:rsid w:val="00044BEE"/>
    <w:rsid w:val="00044C9E"/>
    <w:rsid w:val="00044D15"/>
    <w:rsid w:val="000453A2"/>
    <w:rsid w:val="00045B72"/>
    <w:rsid w:val="00045E10"/>
    <w:rsid w:val="0004679F"/>
    <w:rsid w:val="00046AAD"/>
    <w:rsid w:val="00046F3A"/>
    <w:rsid w:val="000471EE"/>
    <w:rsid w:val="00047638"/>
    <w:rsid w:val="00047CC3"/>
    <w:rsid w:val="00051B00"/>
    <w:rsid w:val="00054044"/>
    <w:rsid w:val="0005451F"/>
    <w:rsid w:val="0005453F"/>
    <w:rsid w:val="00054F07"/>
    <w:rsid w:val="00055BA8"/>
    <w:rsid w:val="00056877"/>
    <w:rsid w:val="000606E8"/>
    <w:rsid w:val="000609AC"/>
    <w:rsid w:val="00060E13"/>
    <w:rsid w:val="000617A3"/>
    <w:rsid w:val="00063645"/>
    <w:rsid w:val="00064E62"/>
    <w:rsid w:val="000652E5"/>
    <w:rsid w:val="000662EA"/>
    <w:rsid w:val="00067AF3"/>
    <w:rsid w:val="00067B1F"/>
    <w:rsid w:val="00070638"/>
    <w:rsid w:val="00070A22"/>
    <w:rsid w:val="00070A6C"/>
    <w:rsid w:val="00070DC3"/>
    <w:rsid w:val="00071ECF"/>
    <w:rsid w:val="00071F1B"/>
    <w:rsid w:val="000733CB"/>
    <w:rsid w:val="0007389E"/>
    <w:rsid w:val="00073B35"/>
    <w:rsid w:val="00074F09"/>
    <w:rsid w:val="000755F4"/>
    <w:rsid w:val="000759C0"/>
    <w:rsid w:val="000776E0"/>
    <w:rsid w:val="000777E4"/>
    <w:rsid w:val="000801EE"/>
    <w:rsid w:val="00082A90"/>
    <w:rsid w:val="00082C77"/>
    <w:rsid w:val="00082EEB"/>
    <w:rsid w:val="00083263"/>
    <w:rsid w:val="0008334A"/>
    <w:rsid w:val="000838A7"/>
    <w:rsid w:val="000844E6"/>
    <w:rsid w:val="00084AB5"/>
    <w:rsid w:val="000850E2"/>
    <w:rsid w:val="000856E0"/>
    <w:rsid w:val="00085747"/>
    <w:rsid w:val="00085B65"/>
    <w:rsid w:val="0008645D"/>
    <w:rsid w:val="0008676C"/>
    <w:rsid w:val="0008686C"/>
    <w:rsid w:val="00087129"/>
    <w:rsid w:val="000903AA"/>
    <w:rsid w:val="00090EFD"/>
    <w:rsid w:val="0009106E"/>
    <w:rsid w:val="000910D0"/>
    <w:rsid w:val="0009112E"/>
    <w:rsid w:val="000917A2"/>
    <w:rsid w:val="00093A13"/>
    <w:rsid w:val="00093BCC"/>
    <w:rsid w:val="00093D7B"/>
    <w:rsid w:val="000945D6"/>
    <w:rsid w:val="00094707"/>
    <w:rsid w:val="0009521C"/>
    <w:rsid w:val="00095412"/>
    <w:rsid w:val="0009544B"/>
    <w:rsid w:val="000957AF"/>
    <w:rsid w:val="00095D92"/>
    <w:rsid w:val="00096305"/>
    <w:rsid w:val="00097AFA"/>
    <w:rsid w:val="000A030F"/>
    <w:rsid w:val="000A0777"/>
    <w:rsid w:val="000A151C"/>
    <w:rsid w:val="000A15F4"/>
    <w:rsid w:val="000A224E"/>
    <w:rsid w:val="000A2326"/>
    <w:rsid w:val="000A3371"/>
    <w:rsid w:val="000A4476"/>
    <w:rsid w:val="000A4948"/>
    <w:rsid w:val="000A4EFF"/>
    <w:rsid w:val="000A5DF9"/>
    <w:rsid w:val="000A6C72"/>
    <w:rsid w:val="000A6DBC"/>
    <w:rsid w:val="000A6DD2"/>
    <w:rsid w:val="000A7351"/>
    <w:rsid w:val="000A774F"/>
    <w:rsid w:val="000A777C"/>
    <w:rsid w:val="000A7BB2"/>
    <w:rsid w:val="000A7D22"/>
    <w:rsid w:val="000B0269"/>
    <w:rsid w:val="000B0292"/>
    <w:rsid w:val="000B04AC"/>
    <w:rsid w:val="000B0A7E"/>
    <w:rsid w:val="000B1511"/>
    <w:rsid w:val="000B2135"/>
    <w:rsid w:val="000B2882"/>
    <w:rsid w:val="000B2DE4"/>
    <w:rsid w:val="000B3C7C"/>
    <w:rsid w:val="000B3EC2"/>
    <w:rsid w:val="000B4D39"/>
    <w:rsid w:val="000B68F0"/>
    <w:rsid w:val="000B6BFF"/>
    <w:rsid w:val="000B74AA"/>
    <w:rsid w:val="000B74D3"/>
    <w:rsid w:val="000B76D4"/>
    <w:rsid w:val="000C02AA"/>
    <w:rsid w:val="000C04FF"/>
    <w:rsid w:val="000C08CD"/>
    <w:rsid w:val="000C10E6"/>
    <w:rsid w:val="000C17C6"/>
    <w:rsid w:val="000C1970"/>
    <w:rsid w:val="000C1EDB"/>
    <w:rsid w:val="000C21E5"/>
    <w:rsid w:val="000C3838"/>
    <w:rsid w:val="000C47C5"/>
    <w:rsid w:val="000C4F1F"/>
    <w:rsid w:val="000C6246"/>
    <w:rsid w:val="000C74EB"/>
    <w:rsid w:val="000C7C5E"/>
    <w:rsid w:val="000D0026"/>
    <w:rsid w:val="000D02DE"/>
    <w:rsid w:val="000D1589"/>
    <w:rsid w:val="000D1729"/>
    <w:rsid w:val="000D209A"/>
    <w:rsid w:val="000D3355"/>
    <w:rsid w:val="000D389E"/>
    <w:rsid w:val="000D3E80"/>
    <w:rsid w:val="000D4390"/>
    <w:rsid w:val="000D4739"/>
    <w:rsid w:val="000D53F7"/>
    <w:rsid w:val="000D5B47"/>
    <w:rsid w:val="000D5BA0"/>
    <w:rsid w:val="000E0BB1"/>
    <w:rsid w:val="000E27D2"/>
    <w:rsid w:val="000E2AE7"/>
    <w:rsid w:val="000E3A94"/>
    <w:rsid w:val="000E441B"/>
    <w:rsid w:val="000E445D"/>
    <w:rsid w:val="000E480F"/>
    <w:rsid w:val="000E4BE4"/>
    <w:rsid w:val="000E4E39"/>
    <w:rsid w:val="000E5FD0"/>
    <w:rsid w:val="000E64E4"/>
    <w:rsid w:val="000E6EB1"/>
    <w:rsid w:val="000F0512"/>
    <w:rsid w:val="000F0A43"/>
    <w:rsid w:val="000F1C9B"/>
    <w:rsid w:val="000F1FDB"/>
    <w:rsid w:val="000F2151"/>
    <w:rsid w:val="000F7769"/>
    <w:rsid w:val="000F7C6E"/>
    <w:rsid w:val="0010005D"/>
    <w:rsid w:val="001005E3"/>
    <w:rsid w:val="00101247"/>
    <w:rsid w:val="00101939"/>
    <w:rsid w:val="0010226B"/>
    <w:rsid w:val="001038C7"/>
    <w:rsid w:val="001039C7"/>
    <w:rsid w:val="0010565E"/>
    <w:rsid w:val="0010583A"/>
    <w:rsid w:val="0010615B"/>
    <w:rsid w:val="00106493"/>
    <w:rsid w:val="00107C01"/>
    <w:rsid w:val="0011003F"/>
    <w:rsid w:val="00110CB0"/>
    <w:rsid w:val="00110DC4"/>
    <w:rsid w:val="0011123C"/>
    <w:rsid w:val="00112836"/>
    <w:rsid w:val="0011298E"/>
    <w:rsid w:val="00112C67"/>
    <w:rsid w:val="00112E41"/>
    <w:rsid w:val="001135AC"/>
    <w:rsid w:val="0011507A"/>
    <w:rsid w:val="00116BB9"/>
    <w:rsid w:val="00116C8E"/>
    <w:rsid w:val="00116E79"/>
    <w:rsid w:val="001171A7"/>
    <w:rsid w:val="0011756F"/>
    <w:rsid w:val="001178D0"/>
    <w:rsid w:val="001201E1"/>
    <w:rsid w:val="00120EE9"/>
    <w:rsid w:val="00121845"/>
    <w:rsid w:val="00123622"/>
    <w:rsid w:val="00123E7C"/>
    <w:rsid w:val="00124655"/>
    <w:rsid w:val="00124B92"/>
    <w:rsid w:val="00125711"/>
    <w:rsid w:val="00125C8F"/>
    <w:rsid w:val="0012678C"/>
    <w:rsid w:val="001308A0"/>
    <w:rsid w:val="00132B86"/>
    <w:rsid w:val="001335EB"/>
    <w:rsid w:val="001342F1"/>
    <w:rsid w:val="001349E0"/>
    <w:rsid w:val="00135258"/>
    <w:rsid w:val="00135F50"/>
    <w:rsid w:val="001365AD"/>
    <w:rsid w:val="00136B82"/>
    <w:rsid w:val="00137000"/>
    <w:rsid w:val="00137BDF"/>
    <w:rsid w:val="00137FAF"/>
    <w:rsid w:val="001400A2"/>
    <w:rsid w:val="00141C9D"/>
    <w:rsid w:val="0014294D"/>
    <w:rsid w:val="00143348"/>
    <w:rsid w:val="001433AA"/>
    <w:rsid w:val="00145117"/>
    <w:rsid w:val="001453C8"/>
    <w:rsid w:val="001457CE"/>
    <w:rsid w:val="00145992"/>
    <w:rsid w:val="00145C04"/>
    <w:rsid w:val="00147E80"/>
    <w:rsid w:val="00151603"/>
    <w:rsid w:val="00152630"/>
    <w:rsid w:val="00152FC0"/>
    <w:rsid w:val="00153912"/>
    <w:rsid w:val="00153A58"/>
    <w:rsid w:val="00153BA9"/>
    <w:rsid w:val="00154012"/>
    <w:rsid w:val="00154581"/>
    <w:rsid w:val="001545E4"/>
    <w:rsid w:val="00154E02"/>
    <w:rsid w:val="001555A7"/>
    <w:rsid w:val="00155665"/>
    <w:rsid w:val="001557E2"/>
    <w:rsid w:val="00155959"/>
    <w:rsid w:val="00155EA5"/>
    <w:rsid w:val="00156244"/>
    <w:rsid w:val="00156D54"/>
    <w:rsid w:val="00157553"/>
    <w:rsid w:val="00157A59"/>
    <w:rsid w:val="00160942"/>
    <w:rsid w:val="001641F4"/>
    <w:rsid w:val="00164F5F"/>
    <w:rsid w:val="001655D8"/>
    <w:rsid w:val="0016579B"/>
    <w:rsid w:val="001662BA"/>
    <w:rsid w:val="00166386"/>
    <w:rsid w:val="001664F3"/>
    <w:rsid w:val="00166850"/>
    <w:rsid w:val="00167D71"/>
    <w:rsid w:val="00167DC4"/>
    <w:rsid w:val="00170636"/>
    <w:rsid w:val="00171D09"/>
    <w:rsid w:val="00172C30"/>
    <w:rsid w:val="00172E75"/>
    <w:rsid w:val="00173E27"/>
    <w:rsid w:val="00174034"/>
    <w:rsid w:val="0017592F"/>
    <w:rsid w:val="00175CC4"/>
    <w:rsid w:val="001763C0"/>
    <w:rsid w:val="0017729B"/>
    <w:rsid w:val="00177DD3"/>
    <w:rsid w:val="00177FB9"/>
    <w:rsid w:val="0018250B"/>
    <w:rsid w:val="00183249"/>
    <w:rsid w:val="00184267"/>
    <w:rsid w:val="0018443A"/>
    <w:rsid w:val="001849E3"/>
    <w:rsid w:val="001850CA"/>
    <w:rsid w:val="00185B14"/>
    <w:rsid w:val="00185E15"/>
    <w:rsid w:val="001861D5"/>
    <w:rsid w:val="001861FF"/>
    <w:rsid w:val="001872C4"/>
    <w:rsid w:val="001873FC"/>
    <w:rsid w:val="00187ADD"/>
    <w:rsid w:val="00190CDE"/>
    <w:rsid w:val="001915D6"/>
    <w:rsid w:val="001926EF"/>
    <w:rsid w:val="001928A3"/>
    <w:rsid w:val="0019424B"/>
    <w:rsid w:val="001944DA"/>
    <w:rsid w:val="00194A2A"/>
    <w:rsid w:val="00194F60"/>
    <w:rsid w:val="00195173"/>
    <w:rsid w:val="00195216"/>
    <w:rsid w:val="001954DC"/>
    <w:rsid w:val="001958D2"/>
    <w:rsid w:val="00195AE2"/>
    <w:rsid w:val="001977AD"/>
    <w:rsid w:val="001A0E2F"/>
    <w:rsid w:val="001A24EA"/>
    <w:rsid w:val="001A2C83"/>
    <w:rsid w:val="001A306F"/>
    <w:rsid w:val="001A31A1"/>
    <w:rsid w:val="001A3BDE"/>
    <w:rsid w:val="001A4AF4"/>
    <w:rsid w:val="001A5036"/>
    <w:rsid w:val="001A666F"/>
    <w:rsid w:val="001A667B"/>
    <w:rsid w:val="001B0F21"/>
    <w:rsid w:val="001B0F94"/>
    <w:rsid w:val="001B0FA7"/>
    <w:rsid w:val="001B153F"/>
    <w:rsid w:val="001B1543"/>
    <w:rsid w:val="001B28FA"/>
    <w:rsid w:val="001B2B75"/>
    <w:rsid w:val="001B356A"/>
    <w:rsid w:val="001B5075"/>
    <w:rsid w:val="001B533F"/>
    <w:rsid w:val="001B5343"/>
    <w:rsid w:val="001B5C24"/>
    <w:rsid w:val="001B633E"/>
    <w:rsid w:val="001B675B"/>
    <w:rsid w:val="001B70E1"/>
    <w:rsid w:val="001C038E"/>
    <w:rsid w:val="001C0F6B"/>
    <w:rsid w:val="001C184F"/>
    <w:rsid w:val="001C1A66"/>
    <w:rsid w:val="001C2879"/>
    <w:rsid w:val="001C3412"/>
    <w:rsid w:val="001C3D2E"/>
    <w:rsid w:val="001C4412"/>
    <w:rsid w:val="001C639D"/>
    <w:rsid w:val="001C6673"/>
    <w:rsid w:val="001C695A"/>
    <w:rsid w:val="001C7203"/>
    <w:rsid w:val="001C77EE"/>
    <w:rsid w:val="001D0085"/>
    <w:rsid w:val="001D0BD0"/>
    <w:rsid w:val="001D26BD"/>
    <w:rsid w:val="001D2E09"/>
    <w:rsid w:val="001D310C"/>
    <w:rsid w:val="001D351E"/>
    <w:rsid w:val="001D3834"/>
    <w:rsid w:val="001D41BE"/>
    <w:rsid w:val="001D4D65"/>
    <w:rsid w:val="001D4FE8"/>
    <w:rsid w:val="001D5A6F"/>
    <w:rsid w:val="001D6001"/>
    <w:rsid w:val="001D61E1"/>
    <w:rsid w:val="001D7B4A"/>
    <w:rsid w:val="001D7B50"/>
    <w:rsid w:val="001E0170"/>
    <w:rsid w:val="001E107C"/>
    <w:rsid w:val="001E1F7C"/>
    <w:rsid w:val="001E226D"/>
    <w:rsid w:val="001E299B"/>
    <w:rsid w:val="001E2B8C"/>
    <w:rsid w:val="001E34F3"/>
    <w:rsid w:val="001E390B"/>
    <w:rsid w:val="001E3DA0"/>
    <w:rsid w:val="001E3ED4"/>
    <w:rsid w:val="001E4F5B"/>
    <w:rsid w:val="001E5B61"/>
    <w:rsid w:val="001E60CA"/>
    <w:rsid w:val="001F043B"/>
    <w:rsid w:val="001F07E6"/>
    <w:rsid w:val="001F0EAA"/>
    <w:rsid w:val="001F0FCE"/>
    <w:rsid w:val="001F1A06"/>
    <w:rsid w:val="001F2A37"/>
    <w:rsid w:val="001F32D8"/>
    <w:rsid w:val="001F3AB2"/>
    <w:rsid w:val="001F4B58"/>
    <w:rsid w:val="001F5077"/>
    <w:rsid w:val="001F540E"/>
    <w:rsid w:val="001F58FF"/>
    <w:rsid w:val="001F5B8C"/>
    <w:rsid w:val="001F6D05"/>
    <w:rsid w:val="001F75B4"/>
    <w:rsid w:val="001F791E"/>
    <w:rsid w:val="0020068B"/>
    <w:rsid w:val="00201EA6"/>
    <w:rsid w:val="002020FD"/>
    <w:rsid w:val="00202193"/>
    <w:rsid w:val="002035EC"/>
    <w:rsid w:val="00203F7A"/>
    <w:rsid w:val="0020405A"/>
    <w:rsid w:val="00206FF3"/>
    <w:rsid w:val="002071F9"/>
    <w:rsid w:val="00207982"/>
    <w:rsid w:val="00207D86"/>
    <w:rsid w:val="00207F32"/>
    <w:rsid w:val="002104D5"/>
    <w:rsid w:val="0021106B"/>
    <w:rsid w:val="00212551"/>
    <w:rsid w:val="00212D47"/>
    <w:rsid w:val="0021310F"/>
    <w:rsid w:val="00213218"/>
    <w:rsid w:val="002135C9"/>
    <w:rsid w:val="00213865"/>
    <w:rsid w:val="00213EF8"/>
    <w:rsid w:val="0021423E"/>
    <w:rsid w:val="00214520"/>
    <w:rsid w:val="00215099"/>
    <w:rsid w:val="00215A2B"/>
    <w:rsid w:val="00216090"/>
    <w:rsid w:val="002161D9"/>
    <w:rsid w:val="00216A98"/>
    <w:rsid w:val="00216B96"/>
    <w:rsid w:val="00216CDF"/>
    <w:rsid w:val="00217373"/>
    <w:rsid w:val="002200C4"/>
    <w:rsid w:val="002215C2"/>
    <w:rsid w:val="00221EEC"/>
    <w:rsid w:val="00222904"/>
    <w:rsid w:val="00223FDE"/>
    <w:rsid w:val="002242B8"/>
    <w:rsid w:val="0022520F"/>
    <w:rsid w:val="002259F5"/>
    <w:rsid w:val="00226328"/>
    <w:rsid w:val="00226627"/>
    <w:rsid w:val="00226F0C"/>
    <w:rsid w:val="00227933"/>
    <w:rsid w:val="00227A45"/>
    <w:rsid w:val="00230392"/>
    <w:rsid w:val="002310F4"/>
    <w:rsid w:val="00231B11"/>
    <w:rsid w:val="00232D85"/>
    <w:rsid w:val="00233070"/>
    <w:rsid w:val="0023428D"/>
    <w:rsid w:val="00234599"/>
    <w:rsid w:val="00234605"/>
    <w:rsid w:val="002361F6"/>
    <w:rsid w:val="00236B71"/>
    <w:rsid w:val="00236D06"/>
    <w:rsid w:val="00237480"/>
    <w:rsid w:val="002400E3"/>
    <w:rsid w:val="00240672"/>
    <w:rsid w:val="00240705"/>
    <w:rsid w:val="002425D8"/>
    <w:rsid w:val="00242C6E"/>
    <w:rsid w:val="002441E1"/>
    <w:rsid w:val="0024431E"/>
    <w:rsid w:val="00247600"/>
    <w:rsid w:val="0025079A"/>
    <w:rsid w:val="00251FC8"/>
    <w:rsid w:val="002521AB"/>
    <w:rsid w:val="00253B36"/>
    <w:rsid w:val="00253D82"/>
    <w:rsid w:val="00254308"/>
    <w:rsid w:val="0025482E"/>
    <w:rsid w:val="002552B3"/>
    <w:rsid w:val="0025581E"/>
    <w:rsid w:val="0025671E"/>
    <w:rsid w:val="002571E3"/>
    <w:rsid w:val="00260268"/>
    <w:rsid w:val="0026146D"/>
    <w:rsid w:val="0026220B"/>
    <w:rsid w:val="00262F7B"/>
    <w:rsid w:val="00263262"/>
    <w:rsid w:val="002636CC"/>
    <w:rsid w:val="00263BD4"/>
    <w:rsid w:val="00264931"/>
    <w:rsid w:val="00265591"/>
    <w:rsid w:val="00265635"/>
    <w:rsid w:val="0026563D"/>
    <w:rsid w:val="0026589F"/>
    <w:rsid w:val="002665D8"/>
    <w:rsid w:val="00267893"/>
    <w:rsid w:val="00267899"/>
    <w:rsid w:val="002678F4"/>
    <w:rsid w:val="0027011A"/>
    <w:rsid w:val="0027058C"/>
    <w:rsid w:val="0027212B"/>
    <w:rsid w:val="00272391"/>
    <w:rsid w:val="00272AEB"/>
    <w:rsid w:val="0027331E"/>
    <w:rsid w:val="002735B9"/>
    <w:rsid w:val="0027391B"/>
    <w:rsid w:val="002755D5"/>
    <w:rsid w:val="002756AD"/>
    <w:rsid w:val="00275D64"/>
    <w:rsid w:val="00275E6C"/>
    <w:rsid w:val="00275E8F"/>
    <w:rsid w:val="00275EAB"/>
    <w:rsid w:val="0027656F"/>
    <w:rsid w:val="00276BAB"/>
    <w:rsid w:val="00277112"/>
    <w:rsid w:val="00277D91"/>
    <w:rsid w:val="00280A56"/>
    <w:rsid w:val="00280AC4"/>
    <w:rsid w:val="0028119C"/>
    <w:rsid w:val="002825B2"/>
    <w:rsid w:val="00285194"/>
    <w:rsid w:val="00286419"/>
    <w:rsid w:val="002866D1"/>
    <w:rsid w:val="00286F19"/>
    <w:rsid w:val="002873B6"/>
    <w:rsid w:val="002903AE"/>
    <w:rsid w:val="002904F4"/>
    <w:rsid w:val="0029063D"/>
    <w:rsid w:val="00291A3D"/>
    <w:rsid w:val="00291AC9"/>
    <w:rsid w:val="0029257D"/>
    <w:rsid w:val="0029278A"/>
    <w:rsid w:val="00292FFA"/>
    <w:rsid w:val="002931F3"/>
    <w:rsid w:val="002932C9"/>
    <w:rsid w:val="00293AB9"/>
    <w:rsid w:val="00294670"/>
    <w:rsid w:val="0029490E"/>
    <w:rsid w:val="002949AF"/>
    <w:rsid w:val="00297362"/>
    <w:rsid w:val="00297757"/>
    <w:rsid w:val="002A02D8"/>
    <w:rsid w:val="002A2937"/>
    <w:rsid w:val="002A29FA"/>
    <w:rsid w:val="002A37C2"/>
    <w:rsid w:val="002A4CAB"/>
    <w:rsid w:val="002A65DE"/>
    <w:rsid w:val="002A6F8C"/>
    <w:rsid w:val="002B1D36"/>
    <w:rsid w:val="002B2568"/>
    <w:rsid w:val="002B4272"/>
    <w:rsid w:val="002B466E"/>
    <w:rsid w:val="002B4C7C"/>
    <w:rsid w:val="002B4ECC"/>
    <w:rsid w:val="002B6690"/>
    <w:rsid w:val="002B6B5C"/>
    <w:rsid w:val="002B76F5"/>
    <w:rsid w:val="002B787D"/>
    <w:rsid w:val="002B7914"/>
    <w:rsid w:val="002C0218"/>
    <w:rsid w:val="002C0591"/>
    <w:rsid w:val="002C06ED"/>
    <w:rsid w:val="002C0B25"/>
    <w:rsid w:val="002C1429"/>
    <w:rsid w:val="002C2087"/>
    <w:rsid w:val="002C27B6"/>
    <w:rsid w:val="002C388A"/>
    <w:rsid w:val="002C3E7D"/>
    <w:rsid w:val="002C4D06"/>
    <w:rsid w:val="002C4DFE"/>
    <w:rsid w:val="002C5A59"/>
    <w:rsid w:val="002C66B1"/>
    <w:rsid w:val="002C77A1"/>
    <w:rsid w:val="002D02C9"/>
    <w:rsid w:val="002D0762"/>
    <w:rsid w:val="002D1BA2"/>
    <w:rsid w:val="002D2012"/>
    <w:rsid w:val="002D298D"/>
    <w:rsid w:val="002D2BCC"/>
    <w:rsid w:val="002D3D0D"/>
    <w:rsid w:val="002D4245"/>
    <w:rsid w:val="002D5AD5"/>
    <w:rsid w:val="002D5E62"/>
    <w:rsid w:val="002D5F8F"/>
    <w:rsid w:val="002D6742"/>
    <w:rsid w:val="002D6D57"/>
    <w:rsid w:val="002E0540"/>
    <w:rsid w:val="002E08C3"/>
    <w:rsid w:val="002E0950"/>
    <w:rsid w:val="002E0E9E"/>
    <w:rsid w:val="002E1EE3"/>
    <w:rsid w:val="002E3F10"/>
    <w:rsid w:val="002E4289"/>
    <w:rsid w:val="002E712A"/>
    <w:rsid w:val="002E7392"/>
    <w:rsid w:val="002E77E7"/>
    <w:rsid w:val="002E7B25"/>
    <w:rsid w:val="002F0566"/>
    <w:rsid w:val="002F06B0"/>
    <w:rsid w:val="002F0977"/>
    <w:rsid w:val="002F13B8"/>
    <w:rsid w:val="002F165F"/>
    <w:rsid w:val="002F1DD3"/>
    <w:rsid w:val="002F25F5"/>
    <w:rsid w:val="002F342A"/>
    <w:rsid w:val="002F36B5"/>
    <w:rsid w:val="002F3A4A"/>
    <w:rsid w:val="002F4773"/>
    <w:rsid w:val="002F7DD2"/>
    <w:rsid w:val="00300512"/>
    <w:rsid w:val="0030193C"/>
    <w:rsid w:val="003020C9"/>
    <w:rsid w:val="003040F5"/>
    <w:rsid w:val="00304397"/>
    <w:rsid w:val="003048E0"/>
    <w:rsid w:val="0030517A"/>
    <w:rsid w:val="00305928"/>
    <w:rsid w:val="00305B0D"/>
    <w:rsid w:val="00306153"/>
    <w:rsid w:val="00306C23"/>
    <w:rsid w:val="00306D49"/>
    <w:rsid w:val="00310657"/>
    <w:rsid w:val="003126BC"/>
    <w:rsid w:val="003136AA"/>
    <w:rsid w:val="00313B80"/>
    <w:rsid w:val="00314984"/>
    <w:rsid w:val="00314C1C"/>
    <w:rsid w:val="003156D4"/>
    <w:rsid w:val="003157DA"/>
    <w:rsid w:val="00315C7E"/>
    <w:rsid w:val="00317190"/>
    <w:rsid w:val="00317A82"/>
    <w:rsid w:val="00320A93"/>
    <w:rsid w:val="00321278"/>
    <w:rsid w:val="00321468"/>
    <w:rsid w:val="00321B1A"/>
    <w:rsid w:val="0032247A"/>
    <w:rsid w:val="00323C70"/>
    <w:rsid w:val="00323F80"/>
    <w:rsid w:val="00324C15"/>
    <w:rsid w:val="00325C3D"/>
    <w:rsid w:val="0032680A"/>
    <w:rsid w:val="003269D4"/>
    <w:rsid w:val="003272EF"/>
    <w:rsid w:val="00327880"/>
    <w:rsid w:val="00330374"/>
    <w:rsid w:val="003314F3"/>
    <w:rsid w:val="00331A71"/>
    <w:rsid w:val="00332390"/>
    <w:rsid w:val="00332F80"/>
    <w:rsid w:val="00332FA4"/>
    <w:rsid w:val="00333EE8"/>
    <w:rsid w:val="00334063"/>
    <w:rsid w:val="003350FA"/>
    <w:rsid w:val="00335488"/>
    <w:rsid w:val="0033601A"/>
    <w:rsid w:val="00336B1F"/>
    <w:rsid w:val="00337157"/>
    <w:rsid w:val="003374B8"/>
    <w:rsid w:val="0033751E"/>
    <w:rsid w:val="00337888"/>
    <w:rsid w:val="00337A0A"/>
    <w:rsid w:val="00337E60"/>
    <w:rsid w:val="00340027"/>
    <w:rsid w:val="00342474"/>
    <w:rsid w:val="00342CE5"/>
    <w:rsid w:val="003448D1"/>
    <w:rsid w:val="00345408"/>
    <w:rsid w:val="003457E9"/>
    <w:rsid w:val="00346231"/>
    <w:rsid w:val="00347AC3"/>
    <w:rsid w:val="00350490"/>
    <w:rsid w:val="00350BCD"/>
    <w:rsid w:val="0035134B"/>
    <w:rsid w:val="003513B9"/>
    <w:rsid w:val="003513E0"/>
    <w:rsid w:val="00351B93"/>
    <w:rsid w:val="00352BE4"/>
    <w:rsid w:val="00353377"/>
    <w:rsid w:val="00354132"/>
    <w:rsid w:val="003543F1"/>
    <w:rsid w:val="0035557B"/>
    <w:rsid w:val="00355A07"/>
    <w:rsid w:val="00356A4E"/>
    <w:rsid w:val="0036008A"/>
    <w:rsid w:val="00361744"/>
    <w:rsid w:val="00361FAE"/>
    <w:rsid w:val="003646ED"/>
    <w:rsid w:val="00364788"/>
    <w:rsid w:val="00364A95"/>
    <w:rsid w:val="00365EDC"/>
    <w:rsid w:val="003660F6"/>
    <w:rsid w:val="003661DB"/>
    <w:rsid w:val="00366823"/>
    <w:rsid w:val="00367221"/>
    <w:rsid w:val="00367A4C"/>
    <w:rsid w:val="00367F65"/>
    <w:rsid w:val="00370550"/>
    <w:rsid w:val="00371863"/>
    <w:rsid w:val="00371ACF"/>
    <w:rsid w:val="00371D29"/>
    <w:rsid w:val="00372EA4"/>
    <w:rsid w:val="00373243"/>
    <w:rsid w:val="0037347F"/>
    <w:rsid w:val="00374206"/>
    <w:rsid w:val="003749DE"/>
    <w:rsid w:val="00374EDD"/>
    <w:rsid w:val="00375615"/>
    <w:rsid w:val="0037578A"/>
    <w:rsid w:val="00376E58"/>
    <w:rsid w:val="00377726"/>
    <w:rsid w:val="00381B9A"/>
    <w:rsid w:val="00382ADF"/>
    <w:rsid w:val="003845B0"/>
    <w:rsid w:val="00384647"/>
    <w:rsid w:val="003855D3"/>
    <w:rsid w:val="003857F8"/>
    <w:rsid w:val="003859D6"/>
    <w:rsid w:val="00385DA5"/>
    <w:rsid w:val="003867BC"/>
    <w:rsid w:val="00386805"/>
    <w:rsid w:val="003878CB"/>
    <w:rsid w:val="00387CE5"/>
    <w:rsid w:val="00390992"/>
    <w:rsid w:val="00391650"/>
    <w:rsid w:val="00391894"/>
    <w:rsid w:val="0039384B"/>
    <w:rsid w:val="00393E1C"/>
    <w:rsid w:val="00394156"/>
    <w:rsid w:val="00394441"/>
    <w:rsid w:val="003947D5"/>
    <w:rsid w:val="003952C0"/>
    <w:rsid w:val="0039537D"/>
    <w:rsid w:val="00395CEC"/>
    <w:rsid w:val="0039645B"/>
    <w:rsid w:val="00397C86"/>
    <w:rsid w:val="00397C88"/>
    <w:rsid w:val="003A0363"/>
    <w:rsid w:val="003A0E2E"/>
    <w:rsid w:val="003A16E7"/>
    <w:rsid w:val="003A20AD"/>
    <w:rsid w:val="003A2131"/>
    <w:rsid w:val="003A2904"/>
    <w:rsid w:val="003A3292"/>
    <w:rsid w:val="003A3796"/>
    <w:rsid w:val="003A3A72"/>
    <w:rsid w:val="003A3B13"/>
    <w:rsid w:val="003A3B69"/>
    <w:rsid w:val="003A3D6B"/>
    <w:rsid w:val="003A45D6"/>
    <w:rsid w:val="003A4E91"/>
    <w:rsid w:val="003A5D3A"/>
    <w:rsid w:val="003B06D6"/>
    <w:rsid w:val="003B08BE"/>
    <w:rsid w:val="003B13DC"/>
    <w:rsid w:val="003B2488"/>
    <w:rsid w:val="003B258C"/>
    <w:rsid w:val="003B2CBD"/>
    <w:rsid w:val="003B2F29"/>
    <w:rsid w:val="003B36FF"/>
    <w:rsid w:val="003B38D5"/>
    <w:rsid w:val="003B39FF"/>
    <w:rsid w:val="003B46B4"/>
    <w:rsid w:val="003B4A2E"/>
    <w:rsid w:val="003B6BD1"/>
    <w:rsid w:val="003B6DB6"/>
    <w:rsid w:val="003B73E0"/>
    <w:rsid w:val="003B79B4"/>
    <w:rsid w:val="003C22F5"/>
    <w:rsid w:val="003C2690"/>
    <w:rsid w:val="003C30E1"/>
    <w:rsid w:val="003C340B"/>
    <w:rsid w:val="003C396C"/>
    <w:rsid w:val="003C3F4B"/>
    <w:rsid w:val="003C408A"/>
    <w:rsid w:val="003C4952"/>
    <w:rsid w:val="003C6581"/>
    <w:rsid w:val="003C65C0"/>
    <w:rsid w:val="003C68D4"/>
    <w:rsid w:val="003C71FD"/>
    <w:rsid w:val="003C7C36"/>
    <w:rsid w:val="003D02FB"/>
    <w:rsid w:val="003D0D4A"/>
    <w:rsid w:val="003D182B"/>
    <w:rsid w:val="003D1BA8"/>
    <w:rsid w:val="003D1DB9"/>
    <w:rsid w:val="003D1DCD"/>
    <w:rsid w:val="003D224B"/>
    <w:rsid w:val="003D2A36"/>
    <w:rsid w:val="003D3967"/>
    <w:rsid w:val="003D39FE"/>
    <w:rsid w:val="003D3F40"/>
    <w:rsid w:val="003D4527"/>
    <w:rsid w:val="003D486D"/>
    <w:rsid w:val="003D496E"/>
    <w:rsid w:val="003D4AAD"/>
    <w:rsid w:val="003D52A7"/>
    <w:rsid w:val="003D5710"/>
    <w:rsid w:val="003D5E8A"/>
    <w:rsid w:val="003D752A"/>
    <w:rsid w:val="003D76E2"/>
    <w:rsid w:val="003D7F82"/>
    <w:rsid w:val="003E0D2B"/>
    <w:rsid w:val="003E102B"/>
    <w:rsid w:val="003E1BF1"/>
    <w:rsid w:val="003E1C20"/>
    <w:rsid w:val="003E1FE8"/>
    <w:rsid w:val="003E2A2D"/>
    <w:rsid w:val="003E3080"/>
    <w:rsid w:val="003E35E4"/>
    <w:rsid w:val="003E3649"/>
    <w:rsid w:val="003E3CE5"/>
    <w:rsid w:val="003E3ED2"/>
    <w:rsid w:val="003E440F"/>
    <w:rsid w:val="003E47D6"/>
    <w:rsid w:val="003E4EF7"/>
    <w:rsid w:val="003E56D7"/>
    <w:rsid w:val="003E593C"/>
    <w:rsid w:val="003E6E81"/>
    <w:rsid w:val="003F01E3"/>
    <w:rsid w:val="003F02A7"/>
    <w:rsid w:val="003F0336"/>
    <w:rsid w:val="003F0EEF"/>
    <w:rsid w:val="003F1BFF"/>
    <w:rsid w:val="003F1F63"/>
    <w:rsid w:val="003F364D"/>
    <w:rsid w:val="003F3BBA"/>
    <w:rsid w:val="003F436E"/>
    <w:rsid w:val="003F52FB"/>
    <w:rsid w:val="003F583F"/>
    <w:rsid w:val="004005FA"/>
    <w:rsid w:val="004008DE"/>
    <w:rsid w:val="00400A53"/>
    <w:rsid w:val="00400BA5"/>
    <w:rsid w:val="00401836"/>
    <w:rsid w:val="00402173"/>
    <w:rsid w:val="004022DE"/>
    <w:rsid w:val="00402721"/>
    <w:rsid w:val="00404974"/>
    <w:rsid w:val="00404A4E"/>
    <w:rsid w:val="004059F4"/>
    <w:rsid w:val="00406D3B"/>
    <w:rsid w:val="004100E3"/>
    <w:rsid w:val="00410C41"/>
    <w:rsid w:val="00411B69"/>
    <w:rsid w:val="00412593"/>
    <w:rsid w:val="00413243"/>
    <w:rsid w:val="00413366"/>
    <w:rsid w:val="00413DCC"/>
    <w:rsid w:val="00413F29"/>
    <w:rsid w:val="00414478"/>
    <w:rsid w:val="00414B10"/>
    <w:rsid w:val="00415350"/>
    <w:rsid w:val="0041667C"/>
    <w:rsid w:val="00416D29"/>
    <w:rsid w:val="00417052"/>
    <w:rsid w:val="00420182"/>
    <w:rsid w:val="0042198C"/>
    <w:rsid w:val="00423795"/>
    <w:rsid w:val="00424B27"/>
    <w:rsid w:val="00425359"/>
    <w:rsid w:val="004254EA"/>
    <w:rsid w:val="0042652A"/>
    <w:rsid w:val="00427A58"/>
    <w:rsid w:val="0043034E"/>
    <w:rsid w:val="004323C9"/>
    <w:rsid w:val="00432CF1"/>
    <w:rsid w:val="004331E2"/>
    <w:rsid w:val="004335BF"/>
    <w:rsid w:val="004336C4"/>
    <w:rsid w:val="00433B25"/>
    <w:rsid w:val="00433CBA"/>
    <w:rsid w:val="0043541B"/>
    <w:rsid w:val="00436137"/>
    <w:rsid w:val="004366E5"/>
    <w:rsid w:val="0043683E"/>
    <w:rsid w:val="004406E9"/>
    <w:rsid w:val="00440BC3"/>
    <w:rsid w:val="00442DA6"/>
    <w:rsid w:val="004436FC"/>
    <w:rsid w:val="004443A5"/>
    <w:rsid w:val="00445300"/>
    <w:rsid w:val="004458F6"/>
    <w:rsid w:val="00445F29"/>
    <w:rsid w:val="00446251"/>
    <w:rsid w:val="0044657C"/>
    <w:rsid w:val="00447C9A"/>
    <w:rsid w:val="00447E7D"/>
    <w:rsid w:val="00450F5B"/>
    <w:rsid w:val="00452731"/>
    <w:rsid w:val="00452999"/>
    <w:rsid w:val="004532D5"/>
    <w:rsid w:val="00453378"/>
    <w:rsid w:val="00453CDD"/>
    <w:rsid w:val="00453E2D"/>
    <w:rsid w:val="004541A1"/>
    <w:rsid w:val="004546B6"/>
    <w:rsid w:val="00454F94"/>
    <w:rsid w:val="004551E5"/>
    <w:rsid w:val="00456485"/>
    <w:rsid w:val="00456718"/>
    <w:rsid w:val="00457AC5"/>
    <w:rsid w:val="00461FFA"/>
    <w:rsid w:val="004620C0"/>
    <w:rsid w:val="004621EE"/>
    <w:rsid w:val="0046269B"/>
    <w:rsid w:val="00462FA3"/>
    <w:rsid w:val="004636F9"/>
    <w:rsid w:val="00463749"/>
    <w:rsid w:val="00463A67"/>
    <w:rsid w:val="00464D0B"/>
    <w:rsid w:val="004658AF"/>
    <w:rsid w:val="0046650E"/>
    <w:rsid w:val="00467289"/>
    <w:rsid w:val="0046730B"/>
    <w:rsid w:val="00467C41"/>
    <w:rsid w:val="004700AC"/>
    <w:rsid w:val="00470405"/>
    <w:rsid w:val="004717F4"/>
    <w:rsid w:val="00471B15"/>
    <w:rsid w:val="00471E57"/>
    <w:rsid w:val="004720C4"/>
    <w:rsid w:val="004725AE"/>
    <w:rsid w:val="0047281F"/>
    <w:rsid w:val="00472CA6"/>
    <w:rsid w:val="004745C9"/>
    <w:rsid w:val="00474687"/>
    <w:rsid w:val="004748CF"/>
    <w:rsid w:val="00474926"/>
    <w:rsid w:val="0047658C"/>
    <w:rsid w:val="00476934"/>
    <w:rsid w:val="00477F9C"/>
    <w:rsid w:val="00480512"/>
    <w:rsid w:val="00480A26"/>
    <w:rsid w:val="0048227C"/>
    <w:rsid w:val="00484078"/>
    <w:rsid w:val="00485552"/>
    <w:rsid w:val="00485F44"/>
    <w:rsid w:val="00486196"/>
    <w:rsid w:val="004865B5"/>
    <w:rsid w:val="00486DC1"/>
    <w:rsid w:val="00487E6E"/>
    <w:rsid w:val="004904E2"/>
    <w:rsid w:val="00490AFD"/>
    <w:rsid w:val="0049133B"/>
    <w:rsid w:val="00491DC0"/>
    <w:rsid w:val="004927E8"/>
    <w:rsid w:val="00492CCD"/>
    <w:rsid w:val="00496AA9"/>
    <w:rsid w:val="00496CB2"/>
    <w:rsid w:val="004977DF"/>
    <w:rsid w:val="004A1385"/>
    <w:rsid w:val="004A1509"/>
    <w:rsid w:val="004A1C41"/>
    <w:rsid w:val="004A23AA"/>
    <w:rsid w:val="004A3129"/>
    <w:rsid w:val="004A37DD"/>
    <w:rsid w:val="004A3B5B"/>
    <w:rsid w:val="004A3BE3"/>
    <w:rsid w:val="004A3C53"/>
    <w:rsid w:val="004A3F3D"/>
    <w:rsid w:val="004A4EDF"/>
    <w:rsid w:val="004A51E7"/>
    <w:rsid w:val="004A5878"/>
    <w:rsid w:val="004A5EEA"/>
    <w:rsid w:val="004A60C9"/>
    <w:rsid w:val="004A71D1"/>
    <w:rsid w:val="004A76A2"/>
    <w:rsid w:val="004A7E7D"/>
    <w:rsid w:val="004B0184"/>
    <w:rsid w:val="004B08B4"/>
    <w:rsid w:val="004B08F9"/>
    <w:rsid w:val="004B0F39"/>
    <w:rsid w:val="004B0F61"/>
    <w:rsid w:val="004B1692"/>
    <w:rsid w:val="004B200F"/>
    <w:rsid w:val="004B2518"/>
    <w:rsid w:val="004B2B55"/>
    <w:rsid w:val="004B3EF2"/>
    <w:rsid w:val="004B42CE"/>
    <w:rsid w:val="004B52F6"/>
    <w:rsid w:val="004B54C0"/>
    <w:rsid w:val="004B55ED"/>
    <w:rsid w:val="004B57FB"/>
    <w:rsid w:val="004B5D7E"/>
    <w:rsid w:val="004B669A"/>
    <w:rsid w:val="004B681B"/>
    <w:rsid w:val="004B7788"/>
    <w:rsid w:val="004B7937"/>
    <w:rsid w:val="004C06EB"/>
    <w:rsid w:val="004C1035"/>
    <w:rsid w:val="004C1446"/>
    <w:rsid w:val="004C1FD8"/>
    <w:rsid w:val="004C218C"/>
    <w:rsid w:val="004C5ECA"/>
    <w:rsid w:val="004C6DAC"/>
    <w:rsid w:val="004C7864"/>
    <w:rsid w:val="004D090D"/>
    <w:rsid w:val="004D1002"/>
    <w:rsid w:val="004D4DCF"/>
    <w:rsid w:val="004D5103"/>
    <w:rsid w:val="004D5F7E"/>
    <w:rsid w:val="004D6C50"/>
    <w:rsid w:val="004E0209"/>
    <w:rsid w:val="004E1629"/>
    <w:rsid w:val="004E1A1C"/>
    <w:rsid w:val="004E1B27"/>
    <w:rsid w:val="004E1EE9"/>
    <w:rsid w:val="004E2326"/>
    <w:rsid w:val="004E251D"/>
    <w:rsid w:val="004E2C66"/>
    <w:rsid w:val="004E2F6E"/>
    <w:rsid w:val="004E2FBF"/>
    <w:rsid w:val="004E3E79"/>
    <w:rsid w:val="004E4D64"/>
    <w:rsid w:val="004E5858"/>
    <w:rsid w:val="004E5BA6"/>
    <w:rsid w:val="004E5D45"/>
    <w:rsid w:val="004E612E"/>
    <w:rsid w:val="004E684F"/>
    <w:rsid w:val="004E77F6"/>
    <w:rsid w:val="004E7C9C"/>
    <w:rsid w:val="004F0518"/>
    <w:rsid w:val="004F16D8"/>
    <w:rsid w:val="004F291A"/>
    <w:rsid w:val="004F3220"/>
    <w:rsid w:val="004F32C4"/>
    <w:rsid w:val="004F383A"/>
    <w:rsid w:val="004F4565"/>
    <w:rsid w:val="004F47F0"/>
    <w:rsid w:val="004F573F"/>
    <w:rsid w:val="004F5DBC"/>
    <w:rsid w:val="004F68CB"/>
    <w:rsid w:val="004F6CAE"/>
    <w:rsid w:val="004F702C"/>
    <w:rsid w:val="004F7ECC"/>
    <w:rsid w:val="00500467"/>
    <w:rsid w:val="0050078C"/>
    <w:rsid w:val="00500BF9"/>
    <w:rsid w:val="0050178D"/>
    <w:rsid w:val="005022A2"/>
    <w:rsid w:val="0050255D"/>
    <w:rsid w:val="00502D96"/>
    <w:rsid w:val="0050381A"/>
    <w:rsid w:val="0050398E"/>
    <w:rsid w:val="005062FE"/>
    <w:rsid w:val="00506922"/>
    <w:rsid w:val="00506B6E"/>
    <w:rsid w:val="00510347"/>
    <w:rsid w:val="00510357"/>
    <w:rsid w:val="0051183C"/>
    <w:rsid w:val="00511D22"/>
    <w:rsid w:val="00513DE8"/>
    <w:rsid w:val="00515481"/>
    <w:rsid w:val="00516347"/>
    <w:rsid w:val="00516629"/>
    <w:rsid w:val="00516E43"/>
    <w:rsid w:val="005179D7"/>
    <w:rsid w:val="00520276"/>
    <w:rsid w:val="005210F3"/>
    <w:rsid w:val="0052127E"/>
    <w:rsid w:val="0052195D"/>
    <w:rsid w:val="00521FF4"/>
    <w:rsid w:val="00522726"/>
    <w:rsid w:val="005228F8"/>
    <w:rsid w:val="005239A7"/>
    <w:rsid w:val="005239B0"/>
    <w:rsid w:val="00524564"/>
    <w:rsid w:val="00526F3D"/>
    <w:rsid w:val="0052727E"/>
    <w:rsid w:val="005277B7"/>
    <w:rsid w:val="00527FC4"/>
    <w:rsid w:val="00530A1A"/>
    <w:rsid w:val="00530A59"/>
    <w:rsid w:val="00530D29"/>
    <w:rsid w:val="00531649"/>
    <w:rsid w:val="00534585"/>
    <w:rsid w:val="00534F18"/>
    <w:rsid w:val="00535ACA"/>
    <w:rsid w:val="00535AD2"/>
    <w:rsid w:val="00535C70"/>
    <w:rsid w:val="00536349"/>
    <w:rsid w:val="005367A0"/>
    <w:rsid w:val="005370C6"/>
    <w:rsid w:val="0053760A"/>
    <w:rsid w:val="005378F5"/>
    <w:rsid w:val="00537932"/>
    <w:rsid w:val="00540848"/>
    <w:rsid w:val="005428C2"/>
    <w:rsid w:val="005428E8"/>
    <w:rsid w:val="0054431D"/>
    <w:rsid w:val="00544DA5"/>
    <w:rsid w:val="00544E7D"/>
    <w:rsid w:val="00545639"/>
    <w:rsid w:val="00545A5B"/>
    <w:rsid w:val="0054625D"/>
    <w:rsid w:val="0054627E"/>
    <w:rsid w:val="00546E65"/>
    <w:rsid w:val="0054717C"/>
    <w:rsid w:val="00547746"/>
    <w:rsid w:val="0055010C"/>
    <w:rsid w:val="00550255"/>
    <w:rsid w:val="00550533"/>
    <w:rsid w:val="005505BF"/>
    <w:rsid w:val="00551B6C"/>
    <w:rsid w:val="00551B81"/>
    <w:rsid w:val="0055237B"/>
    <w:rsid w:val="005524AB"/>
    <w:rsid w:val="005530FD"/>
    <w:rsid w:val="00553858"/>
    <w:rsid w:val="00553EB3"/>
    <w:rsid w:val="0055442E"/>
    <w:rsid w:val="00554A46"/>
    <w:rsid w:val="00554AA1"/>
    <w:rsid w:val="00554AD8"/>
    <w:rsid w:val="00555417"/>
    <w:rsid w:val="00555C67"/>
    <w:rsid w:val="00555D47"/>
    <w:rsid w:val="00557135"/>
    <w:rsid w:val="00557182"/>
    <w:rsid w:val="0055751A"/>
    <w:rsid w:val="005577E2"/>
    <w:rsid w:val="005608C4"/>
    <w:rsid w:val="00560B9D"/>
    <w:rsid w:val="00560D6B"/>
    <w:rsid w:val="00560DD8"/>
    <w:rsid w:val="005610FC"/>
    <w:rsid w:val="00561759"/>
    <w:rsid w:val="00561A9E"/>
    <w:rsid w:val="00561B65"/>
    <w:rsid w:val="005620F3"/>
    <w:rsid w:val="005634E1"/>
    <w:rsid w:val="00564184"/>
    <w:rsid w:val="0056538C"/>
    <w:rsid w:val="00565A93"/>
    <w:rsid w:val="00567652"/>
    <w:rsid w:val="00567693"/>
    <w:rsid w:val="00567B45"/>
    <w:rsid w:val="005707B8"/>
    <w:rsid w:val="00571033"/>
    <w:rsid w:val="00572B4E"/>
    <w:rsid w:val="00572CCB"/>
    <w:rsid w:val="0057325F"/>
    <w:rsid w:val="0057336F"/>
    <w:rsid w:val="00575855"/>
    <w:rsid w:val="00575A39"/>
    <w:rsid w:val="0057605C"/>
    <w:rsid w:val="00576422"/>
    <w:rsid w:val="005765E0"/>
    <w:rsid w:val="00576BD9"/>
    <w:rsid w:val="005776D0"/>
    <w:rsid w:val="005778DB"/>
    <w:rsid w:val="00580A7B"/>
    <w:rsid w:val="005831E2"/>
    <w:rsid w:val="005834F3"/>
    <w:rsid w:val="00583CB4"/>
    <w:rsid w:val="0058468D"/>
    <w:rsid w:val="0058482A"/>
    <w:rsid w:val="00585149"/>
    <w:rsid w:val="00585B49"/>
    <w:rsid w:val="00586703"/>
    <w:rsid w:val="005873AE"/>
    <w:rsid w:val="00587E62"/>
    <w:rsid w:val="00590259"/>
    <w:rsid w:val="005902C3"/>
    <w:rsid w:val="00591202"/>
    <w:rsid w:val="005917C3"/>
    <w:rsid w:val="00593591"/>
    <w:rsid w:val="00593ECC"/>
    <w:rsid w:val="0059459B"/>
    <w:rsid w:val="00594A0D"/>
    <w:rsid w:val="00594E25"/>
    <w:rsid w:val="0059508F"/>
    <w:rsid w:val="005956D9"/>
    <w:rsid w:val="00595937"/>
    <w:rsid w:val="0059750D"/>
    <w:rsid w:val="00597A37"/>
    <w:rsid w:val="00597EE7"/>
    <w:rsid w:val="005A0CFE"/>
    <w:rsid w:val="005A12AA"/>
    <w:rsid w:val="005A1E3C"/>
    <w:rsid w:val="005A1FCC"/>
    <w:rsid w:val="005A3C23"/>
    <w:rsid w:val="005A45C1"/>
    <w:rsid w:val="005A496B"/>
    <w:rsid w:val="005A4AE4"/>
    <w:rsid w:val="005A54EA"/>
    <w:rsid w:val="005A5764"/>
    <w:rsid w:val="005A5E62"/>
    <w:rsid w:val="005A6C8B"/>
    <w:rsid w:val="005B0C6A"/>
    <w:rsid w:val="005B351C"/>
    <w:rsid w:val="005B3D2F"/>
    <w:rsid w:val="005B4028"/>
    <w:rsid w:val="005B45B1"/>
    <w:rsid w:val="005B4AAF"/>
    <w:rsid w:val="005B5166"/>
    <w:rsid w:val="005B58DA"/>
    <w:rsid w:val="005B6EDF"/>
    <w:rsid w:val="005B6FF6"/>
    <w:rsid w:val="005B754B"/>
    <w:rsid w:val="005B7877"/>
    <w:rsid w:val="005B7B9A"/>
    <w:rsid w:val="005B7F5B"/>
    <w:rsid w:val="005C01BE"/>
    <w:rsid w:val="005C0CA5"/>
    <w:rsid w:val="005C23EC"/>
    <w:rsid w:val="005C2D25"/>
    <w:rsid w:val="005C34F0"/>
    <w:rsid w:val="005C36C6"/>
    <w:rsid w:val="005C700F"/>
    <w:rsid w:val="005C7B42"/>
    <w:rsid w:val="005C7F74"/>
    <w:rsid w:val="005D134A"/>
    <w:rsid w:val="005D1A46"/>
    <w:rsid w:val="005D2418"/>
    <w:rsid w:val="005D24CC"/>
    <w:rsid w:val="005D2AE9"/>
    <w:rsid w:val="005D2B36"/>
    <w:rsid w:val="005D3464"/>
    <w:rsid w:val="005D4475"/>
    <w:rsid w:val="005D560F"/>
    <w:rsid w:val="005D5627"/>
    <w:rsid w:val="005D5E71"/>
    <w:rsid w:val="005D61BA"/>
    <w:rsid w:val="005D7C9E"/>
    <w:rsid w:val="005D7FAB"/>
    <w:rsid w:val="005E09E3"/>
    <w:rsid w:val="005E1A68"/>
    <w:rsid w:val="005E1BDF"/>
    <w:rsid w:val="005E2B8D"/>
    <w:rsid w:val="005E2BB6"/>
    <w:rsid w:val="005E345C"/>
    <w:rsid w:val="005E3EE1"/>
    <w:rsid w:val="005E44E8"/>
    <w:rsid w:val="005E4A79"/>
    <w:rsid w:val="005E4B39"/>
    <w:rsid w:val="005E5C0A"/>
    <w:rsid w:val="005E656C"/>
    <w:rsid w:val="005E79E4"/>
    <w:rsid w:val="005F02E8"/>
    <w:rsid w:val="005F04F7"/>
    <w:rsid w:val="005F0DC0"/>
    <w:rsid w:val="005F0DF1"/>
    <w:rsid w:val="005F183C"/>
    <w:rsid w:val="005F270C"/>
    <w:rsid w:val="005F2D10"/>
    <w:rsid w:val="005F37C9"/>
    <w:rsid w:val="005F38F2"/>
    <w:rsid w:val="005F3E4A"/>
    <w:rsid w:val="005F4209"/>
    <w:rsid w:val="005F4280"/>
    <w:rsid w:val="005F49C8"/>
    <w:rsid w:val="005F4F0B"/>
    <w:rsid w:val="005F4F38"/>
    <w:rsid w:val="005F58B0"/>
    <w:rsid w:val="005F5D2E"/>
    <w:rsid w:val="005F5DE3"/>
    <w:rsid w:val="005F74A7"/>
    <w:rsid w:val="005F7530"/>
    <w:rsid w:val="005F7824"/>
    <w:rsid w:val="006010FA"/>
    <w:rsid w:val="006017F0"/>
    <w:rsid w:val="00602A33"/>
    <w:rsid w:val="00603961"/>
    <w:rsid w:val="00603D63"/>
    <w:rsid w:val="00604219"/>
    <w:rsid w:val="00605223"/>
    <w:rsid w:val="00605966"/>
    <w:rsid w:val="006067D8"/>
    <w:rsid w:val="00606820"/>
    <w:rsid w:val="0061080B"/>
    <w:rsid w:val="00611DF3"/>
    <w:rsid w:val="00612D8F"/>
    <w:rsid w:val="006140D2"/>
    <w:rsid w:val="00614C25"/>
    <w:rsid w:val="00616D0E"/>
    <w:rsid w:val="00617916"/>
    <w:rsid w:val="00617D0B"/>
    <w:rsid w:val="00617E7A"/>
    <w:rsid w:val="00620ED2"/>
    <w:rsid w:val="00621DA9"/>
    <w:rsid w:val="0062292D"/>
    <w:rsid w:val="00623405"/>
    <w:rsid w:val="00623666"/>
    <w:rsid w:val="00624965"/>
    <w:rsid w:val="00624D4B"/>
    <w:rsid w:val="0062506F"/>
    <w:rsid w:val="00625B91"/>
    <w:rsid w:val="006274B5"/>
    <w:rsid w:val="006279F6"/>
    <w:rsid w:val="006300D3"/>
    <w:rsid w:val="006307B6"/>
    <w:rsid w:val="006311A6"/>
    <w:rsid w:val="006326CB"/>
    <w:rsid w:val="006329FE"/>
    <w:rsid w:val="0063356E"/>
    <w:rsid w:val="006341AF"/>
    <w:rsid w:val="00634BA8"/>
    <w:rsid w:val="00636C14"/>
    <w:rsid w:val="00636E52"/>
    <w:rsid w:val="00637A45"/>
    <w:rsid w:val="00637C3B"/>
    <w:rsid w:val="00641B56"/>
    <w:rsid w:val="00641D9A"/>
    <w:rsid w:val="006425B0"/>
    <w:rsid w:val="00642A87"/>
    <w:rsid w:val="00642CCC"/>
    <w:rsid w:val="00643C14"/>
    <w:rsid w:val="00643CB6"/>
    <w:rsid w:val="0064552D"/>
    <w:rsid w:val="00645F50"/>
    <w:rsid w:val="00646BB1"/>
    <w:rsid w:val="00647342"/>
    <w:rsid w:val="006477AE"/>
    <w:rsid w:val="00647EAA"/>
    <w:rsid w:val="00650ECD"/>
    <w:rsid w:val="006518BF"/>
    <w:rsid w:val="00652305"/>
    <w:rsid w:val="00653A16"/>
    <w:rsid w:val="00655194"/>
    <w:rsid w:val="0065535B"/>
    <w:rsid w:val="00656795"/>
    <w:rsid w:val="00656C44"/>
    <w:rsid w:val="00656DCF"/>
    <w:rsid w:val="00660077"/>
    <w:rsid w:val="00660D88"/>
    <w:rsid w:val="006613D8"/>
    <w:rsid w:val="00661588"/>
    <w:rsid w:val="00662234"/>
    <w:rsid w:val="00662DA2"/>
    <w:rsid w:val="006642B3"/>
    <w:rsid w:val="00664311"/>
    <w:rsid w:val="006664AD"/>
    <w:rsid w:val="00666E45"/>
    <w:rsid w:val="00667E7C"/>
    <w:rsid w:val="00671B2A"/>
    <w:rsid w:val="006721FA"/>
    <w:rsid w:val="00673228"/>
    <w:rsid w:val="00673751"/>
    <w:rsid w:val="00673A69"/>
    <w:rsid w:val="00673D29"/>
    <w:rsid w:val="00673FCC"/>
    <w:rsid w:val="0067410D"/>
    <w:rsid w:val="006743B6"/>
    <w:rsid w:val="006750E4"/>
    <w:rsid w:val="006751A0"/>
    <w:rsid w:val="00680F59"/>
    <w:rsid w:val="006820E4"/>
    <w:rsid w:val="006846DF"/>
    <w:rsid w:val="0068622F"/>
    <w:rsid w:val="006905A4"/>
    <w:rsid w:val="00691529"/>
    <w:rsid w:val="006923FB"/>
    <w:rsid w:val="0069265B"/>
    <w:rsid w:val="00692DE0"/>
    <w:rsid w:val="00692E90"/>
    <w:rsid w:val="00693AE3"/>
    <w:rsid w:val="00694A75"/>
    <w:rsid w:val="00696681"/>
    <w:rsid w:val="00697E0C"/>
    <w:rsid w:val="00697E4A"/>
    <w:rsid w:val="00697EFF"/>
    <w:rsid w:val="006A06E4"/>
    <w:rsid w:val="006A365B"/>
    <w:rsid w:val="006A4852"/>
    <w:rsid w:val="006A5A72"/>
    <w:rsid w:val="006A602D"/>
    <w:rsid w:val="006A6490"/>
    <w:rsid w:val="006A7052"/>
    <w:rsid w:val="006A7CF7"/>
    <w:rsid w:val="006A7E6A"/>
    <w:rsid w:val="006B0401"/>
    <w:rsid w:val="006B0854"/>
    <w:rsid w:val="006B263D"/>
    <w:rsid w:val="006B28D4"/>
    <w:rsid w:val="006B3231"/>
    <w:rsid w:val="006B33C8"/>
    <w:rsid w:val="006B4260"/>
    <w:rsid w:val="006B497B"/>
    <w:rsid w:val="006B4A17"/>
    <w:rsid w:val="006B4F8F"/>
    <w:rsid w:val="006B5108"/>
    <w:rsid w:val="006B5D8F"/>
    <w:rsid w:val="006B5F5E"/>
    <w:rsid w:val="006B6A55"/>
    <w:rsid w:val="006B7F0A"/>
    <w:rsid w:val="006C03C4"/>
    <w:rsid w:val="006C1233"/>
    <w:rsid w:val="006C14A2"/>
    <w:rsid w:val="006C15A1"/>
    <w:rsid w:val="006C1B98"/>
    <w:rsid w:val="006C278F"/>
    <w:rsid w:val="006C29C0"/>
    <w:rsid w:val="006C4B7B"/>
    <w:rsid w:val="006C4D86"/>
    <w:rsid w:val="006C510A"/>
    <w:rsid w:val="006C6BE7"/>
    <w:rsid w:val="006C6F54"/>
    <w:rsid w:val="006C74B3"/>
    <w:rsid w:val="006C7710"/>
    <w:rsid w:val="006C7CB3"/>
    <w:rsid w:val="006C7FF8"/>
    <w:rsid w:val="006D033D"/>
    <w:rsid w:val="006D08E2"/>
    <w:rsid w:val="006D0A00"/>
    <w:rsid w:val="006D0CEC"/>
    <w:rsid w:val="006D209D"/>
    <w:rsid w:val="006D23F1"/>
    <w:rsid w:val="006D2490"/>
    <w:rsid w:val="006D2D41"/>
    <w:rsid w:val="006D3E22"/>
    <w:rsid w:val="006D477F"/>
    <w:rsid w:val="006D4ADB"/>
    <w:rsid w:val="006D6D17"/>
    <w:rsid w:val="006D71CE"/>
    <w:rsid w:val="006D78C9"/>
    <w:rsid w:val="006E047B"/>
    <w:rsid w:val="006E1CCF"/>
    <w:rsid w:val="006E2210"/>
    <w:rsid w:val="006E28C3"/>
    <w:rsid w:val="006E306F"/>
    <w:rsid w:val="006E30BB"/>
    <w:rsid w:val="006E35FB"/>
    <w:rsid w:val="006E3D11"/>
    <w:rsid w:val="006E3E44"/>
    <w:rsid w:val="006E4589"/>
    <w:rsid w:val="006E4A58"/>
    <w:rsid w:val="006E586B"/>
    <w:rsid w:val="006E5EB8"/>
    <w:rsid w:val="006E62D9"/>
    <w:rsid w:val="006E63C4"/>
    <w:rsid w:val="006E733E"/>
    <w:rsid w:val="006E7581"/>
    <w:rsid w:val="006F0511"/>
    <w:rsid w:val="006F0823"/>
    <w:rsid w:val="006F1B19"/>
    <w:rsid w:val="006F1DF2"/>
    <w:rsid w:val="006F2ACB"/>
    <w:rsid w:val="006F3EC8"/>
    <w:rsid w:val="006F5834"/>
    <w:rsid w:val="006F671C"/>
    <w:rsid w:val="006F7287"/>
    <w:rsid w:val="006F7726"/>
    <w:rsid w:val="00703996"/>
    <w:rsid w:val="00705B00"/>
    <w:rsid w:val="00706480"/>
    <w:rsid w:val="00706512"/>
    <w:rsid w:val="007068AB"/>
    <w:rsid w:val="00707446"/>
    <w:rsid w:val="0071057C"/>
    <w:rsid w:val="00711906"/>
    <w:rsid w:val="00712181"/>
    <w:rsid w:val="007127D5"/>
    <w:rsid w:val="00712911"/>
    <w:rsid w:val="007129A4"/>
    <w:rsid w:val="007133C8"/>
    <w:rsid w:val="00713442"/>
    <w:rsid w:val="007147B0"/>
    <w:rsid w:val="00714BE3"/>
    <w:rsid w:val="00714FC4"/>
    <w:rsid w:val="007152AB"/>
    <w:rsid w:val="00715599"/>
    <w:rsid w:val="00715DAF"/>
    <w:rsid w:val="0071620A"/>
    <w:rsid w:val="00716FEE"/>
    <w:rsid w:val="0071782E"/>
    <w:rsid w:val="00717FCC"/>
    <w:rsid w:val="00721644"/>
    <w:rsid w:val="00722006"/>
    <w:rsid w:val="00722F61"/>
    <w:rsid w:val="007235F1"/>
    <w:rsid w:val="00723EC8"/>
    <w:rsid w:val="0072479B"/>
    <w:rsid w:val="007247C5"/>
    <w:rsid w:val="0072595E"/>
    <w:rsid w:val="00727B03"/>
    <w:rsid w:val="0073075F"/>
    <w:rsid w:val="00731305"/>
    <w:rsid w:val="0073140F"/>
    <w:rsid w:val="00731551"/>
    <w:rsid w:val="00731B2A"/>
    <w:rsid w:val="00732066"/>
    <w:rsid w:val="0073286F"/>
    <w:rsid w:val="00733AED"/>
    <w:rsid w:val="007349A0"/>
    <w:rsid w:val="00734C31"/>
    <w:rsid w:val="0073601D"/>
    <w:rsid w:val="007360A9"/>
    <w:rsid w:val="0073688A"/>
    <w:rsid w:val="00736C33"/>
    <w:rsid w:val="007371FC"/>
    <w:rsid w:val="00737272"/>
    <w:rsid w:val="007372F3"/>
    <w:rsid w:val="00737B21"/>
    <w:rsid w:val="00740223"/>
    <w:rsid w:val="00740447"/>
    <w:rsid w:val="007407C3"/>
    <w:rsid w:val="00741606"/>
    <w:rsid w:val="0074213E"/>
    <w:rsid w:val="00742AE0"/>
    <w:rsid w:val="00742EE3"/>
    <w:rsid w:val="007432AF"/>
    <w:rsid w:val="007432D2"/>
    <w:rsid w:val="007435E0"/>
    <w:rsid w:val="00743A08"/>
    <w:rsid w:val="0074544C"/>
    <w:rsid w:val="00745A28"/>
    <w:rsid w:val="00745F7B"/>
    <w:rsid w:val="00746EBE"/>
    <w:rsid w:val="00750433"/>
    <w:rsid w:val="00750DA1"/>
    <w:rsid w:val="00751486"/>
    <w:rsid w:val="007521DC"/>
    <w:rsid w:val="0075287A"/>
    <w:rsid w:val="0075484F"/>
    <w:rsid w:val="00754DE2"/>
    <w:rsid w:val="0075610C"/>
    <w:rsid w:val="007577AF"/>
    <w:rsid w:val="00757B3E"/>
    <w:rsid w:val="0076135B"/>
    <w:rsid w:val="00761A70"/>
    <w:rsid w:val="00761B23"/>
    <w:rsid w:val="00761F57"/>
    <w:rsid w:val="00762752"/>
    <w:rsid w:val="00762812"/>
    <w:rsid w:val="0076288C"/>
    <w:rsid w:val="00762C9B"/>
    <w:rsid w:val="00763212"/>
    <w:rsid w:val="00763966"/>
    <w:rsid w:val="00764105"/>
    <w:rsid w:val="00764E32"/>
    <w:rsid w:val="007651BC"/>
    <w:rsid w:val="00765D05"/>
    <w:rsid w:val="00767314"/>
    <w:rsid w:val="00770353"/>
    <w:rsid w:val="00770B21"/>
    <w:rsid w:val="00770DB6"/>
    <w:rsid w:val="00771658"/>
    <w:rsid w:val="007716B2"/>
    <w:rsid w:val="00772474"/>
    <w:rsid w:val="00772D18"/>
    <w:rsid w:val="0077317D"/>
    <w:rsid w:val="00773B7D"/>
    <w:rsid w:val="00773DA8"/>
    <w:rsid w:val="0077655B"/>
    <w:rsid w:val="00776B1A"/>
    <w:rsid w:val="00777738"/>
    <w:rsid w:val="0077789F"/>
    <w:rsid w:val="007805E8"/>
    <w:rsid w:val="00780795"/>
    <w:rsid w:val="00781151"/>
    <w:rsid w:val="00781998"/>
    <w:rsid w:val="00782AFE"/>
    <w:rsid w:val="007839FA"/>
    <w:rsid w:val="00784D1F"/>
    <w:rsid w:val="00785825"/>
    <w:rsid w:val="00790997"/>
    <w:rsid w:val="00790F61"/>
    <w:rsid w:val="00792439"/>
    <w:rsid w:val="00793134"/>
    <w:rsid w:val="007936FF"/>
    <w:rsid w:val="00793D9B"/>
    <w:rsid w:val="00794174"/>
    <w:rsid w:val="0079608F"/>
    <w:rsid w:val="0079693B"/>
    <w:rsid w:val="007A0B31"/>
    <w:rsid w:val="007A19A5"/>
    <w:rsid w:val="007A1EAB"/>
    <w:rsid w:val="007A2390"/>
    <w:rsid w:val="007A2551"/>
    <w:rsid w:val="007A255D"/>
    <w:rsid w:val="007A445A"/>
    <w:rsid w:val="007A62EC"/>
    <w:rsid w:val="007A717F"/>
    <w:rsid w:val="007A7953"/>
    <w:rsid w:val="007B0685"/>
    <w:rsid w:val="007B07B0"/>
    <w:rsid w:val="007B113A"/>
    <w:rsid w:val="007B149B"/>
    <w:rsid w:val="007B1D64"/>
    <w:rsid w:val="007B21BD"/>
    <w:rsid w:val="007B24A8"/>
    <w:rsid w:val="007B270B"/>
    <w:rsid w:val="007B2F43"/>
    <w:rsid w:val="007B3834"/>
    <w:rsid w:val="007B45A2"/>
    <w:rsid w:val="007B4DAD"/>
    <w:rsid w:val="007B4ED4"/>
    <w:rsid w:val="007B4F9E"/>
    <w:rsid w:val="007B6364"/>
    <w:rsid w:val="007B65F8"/>
    <w:rsid w:val="007B75AB"/>
    <w:rsid w:val="007B7BC2"/>
    <w:rsid w:val="007C0370"/>
    <w:rsid w:val="007C1075"/>
    <w:rsid w:val="007C1267"/>
    <w:rsid w:val="007C1AD0"/>
    <w:rsid w:val="007C1D62"/>
    <w:rsid w:val="007C2281"/>
    <w:rsid w:val="007C2966"/>
    <w:rsid w:val="007C2A9D"/>
    <w:rsid w:val="007C37DC"/>
    <w:rsid w:val="007C3F24"/>
    <w:rsid w:val="007C44BD"/>
    <w:rsid w:val="007C4B6C"/>
    <w:rsid w:val="007C50A3"/>
    <w:rsid w:val="007C51A0"/>
    <w:rsid w:val="007C579F"/>
    <w:rsid w:val="007C58AF"/>
    <w:rsid w:val="007C5D8C"/>
    <w:rsid w:val="007C70B1"/>
    <w:rsid w:val="007C766E"/>
    <w:rsid w:val="007C7BD1"/>
    <w:rsid w:val="007D01DE"/>
    <w:rsid w:val="007D047B"/>
    <w:rsid w:val="007D0FBD"/>
    <w:rsid w:val="007D14D0"/>
    <w:rsid w:val="007D2F84"/>
    <w:rsid w:val="007D3E19"/>
    <w:rsid w:val="007D46D6"/>
    <w:rsid w:val="007D48F0"/>
    <w:rsid w:val="007D4B25"/>
    <w:rsid w:val="007D55AD"/>
    <w:rsid w:val="007D5A70"/>
    <w:rsid w:val="007D6632"/>
    <w:rsid w:val="007D77C7"/>
    <w:rsid w:val="007D7AFB"/>
    <w:rsid w:val="007D7C87"/>
    <w:rsid w:val="007E0EB1"/>
    <w:rsid w:val="007E1566"/>
    <w:rsid w:val="007E17ED"/>
    <w:rsid w:val="007E1940"/>
    <w:rsid w:val="007E2490"/>
    <w:rsid w:val="007E26BA"/>
    <w:rsid w:val="007E2F90"/>
    <w:rsid w:val="007E3DDC"/>
    <w:rsid w:val="007E421C"/>
    <w:rsid w:val="007E4D72"/>
    <w:rsid w:val="007E628C"/>
    <w:rsid w:val="007E6F90"/>
    <w:rsid w:val="007F0301"/>
    <w:rsid w:val="007F15DF"/>
    <w:rsid w:val="007F2119"/>
    <w:rsid w:val="007F2958"/>
    <w:rsid w:val="007F2AB8"/>
    <w:rsid w:val="007F2C33"/>
    <w:rsid w:val="007F34F7"/>
    <w:rsid w:val="007F3B79"/>
    <w:rsid w:val="007F3E58"/>
    <w:rsid w:val="007F489A"/>
    <w:rsid w:val="007F4957"/>
    <w:rsid w:val="007F4A63"/>
    <w:rsid w:val="007F6731"/>
    <w:rsid w:val="007F6D70"/>
    <w:rsid w:val="007F6E16"/>
    <w:rsid w:val="007F6EF3"/>
    <w:rsid w:val="007F6FB3"/>
    <w:rsid w:val="007F7324"/>
    <w:rsid w:val="007F74DA"/>
    <w:rsid w:val="0080044E"/>
    <w:rsid w:val="00800AD3"/>
    <w:rsid w:val="00801F4D"/>
    <w:rsid w:val="008020EE"/>
    <w:rsid w:val="00802CE7"/>
    <w:rsid w:val="008031E4"/>
    <w:rsid w:val="00803863"/>
    <w:rsid w:val="008045E5"/>
    <w:rsid w:val="008048F6"/>
    <w:rsid w:val="00804ABE"/>
    <w:rsid w:val="00804BCF"/>
    <w:rsid w:val="00804CDB"/>
    <w:rsid w:val="0080550E"/>
    <w:rsid w:val="00806316"/>
    <w:rsid w:val="00806F56"/>
    <w:rsid w:val="00807394"/>
    <w:rsid w:val="00807727"/>
    <w:rsid w:val="00810781"/>
    <w:rsid w:val="00810932"/>
    <w:rsid w:val="00812D7B"/>
    <w:rsid w:val="00812DA0"/>
    <w:rsid w:val="00814427"/>
    <w:rsid w:val="008145E7"/>
    <w:rsid w:val="00814BDA"/>
    <w:rsid w:val="00815CC8"/>
    <w:rsid w:val="00815FDB"/>
    <w:rsid w:val="008171CF"/>
    <w:rsid w:val="00817A39"/>
    <w:rsid w:val="008202ED"/>
    <w:rsid w:val="0082048C"/>
    <w:rsid w:val="00821C24"/>
    <w:rsid w:val="008228DF"/>
    <w:rsid w:val="008228E7"/>
    <w:rsid w:val="00822E1F"/>
    <w:rsid w:val="00823073"/>
    <w:rsid w:val="00823A3A"/>
    <w:rsid w:val="00823B32"/>
    <w:rsid w:val="00823BBC"/>
    <w:rsid w:val="008258A0"/>
    <w:rsid w:val="00825AF5"/>
    <w:rsid w:val="00826B5D"/>
    <w:rsid w:val="00831990"/>
    <w:rsid w:val="00831FDF"/>
    <w:rsid w:val="008320A7"/>
    <w:rsid w:val="00832478"/>
    <w:rsid w:val="00832CE8"/>
    <w:rsid w:val="008334B8"/>
    <w:rsid w:val="00833BB5"/>
    <w:rsid w:val="00834D06"/>
    <w:rsid w:val="008367BB"/>
    <w:rsid w:val="0083688C"/>
    <w:rsid w:val="00836E20"/>
    <w:rsid w:val="008371C5"/>
    <w:rsid w:val="00837ABC"/>
    <w:rsid w:val="00837CFE"/>
    <w:rsid w:val="008400CC"/>
    <w:rsid w:val="0084053F"/>
    <w:rsid w:val="0084246B"/>
    <w:rsid w:val="008433ED"/>
    <w:rsid w:val="00844BFA"/>
    <w:rsid w:val="00844D38"/>
    <w:rsid w:val="00845297"/>
    <w:rsid w:val="00846191"/>
    <w:rsid w:val="00847BD7"/>
    <w:rsid w:val="00847C4A"/>
    <w:rsid w:val="0085188F"/>
    <w:rsid w:val="00851A00"/>
    <w:rsid w:val="00851F05"/>
    <w:rsid w:val="00852306"/>
    <w:rsid w:val="008524D6"/>
    <w:rsid w:val="0085269B"/>
    <w:rsid w:val="00853516"/>
    <w:rsid w:val="00853AC1"/>
    <w:rsid w:val="0085515B"/>
    <w:rsid w:val="00855A60"/>
    <w:rsid w:val="00856F81"/>
    <w:rsid w:val="00857785"/>
    <w:rsid w:val="008604A6"/>
    <w:rsid w:val="00860623"/>
    <w:rsid w:val="0086076B"/>
    <w:rsid w:val="00860F64"/>
    <w:rsid w:val="008616D2"/>
    <w:rsid w:val="00861764"/>
    <w:rsid w:val="00861C8E"/>
    <w:rsid w:val="00861D12"/>
    <w:rsid w:val="008630B7"/>
    <w:rsid w:val="00863695"/>
    <w:rsid w:val="008639A9"/>
    <w:rsid w:val="0086422B"/>
    <w:rsid w:val="00864A7D"/>
    <w:rsid w:val="00865038"/>
    <w:rsid w:val="00865358"/>
    <w:rsid w:val="00865F73"/>
    <w:rsid w:val="00866191"/>
    <w:rsid w:val="008667F8"/>
    <w:rsid w:val="00866B4F"/>
    <w:rsid w:val="00870A76"/>
    <w:rsid w:val="00870B4A"/>
    <w:rsid w:val="00870B5F"/>
    <w:rsid w:val="008710B4"/>
    <w:rsid w:val="008710CB"/>
    <w:rsid w:val="00871CB9"/>
    <w:rsid w:val="00872951"/>
    <w:rsid w:val="00872955"/>
    <w:rsid w:val="00872AD8"/>
    <w:rsid w:val="00873795"/>
    <w:rsid w:val="008749F3"/>
    <w:rsid w:val="008759E4"/>
    <w:rsid w:val="00875F81"/>
    <w:rsid w:val="00876680"/>
    <w:rsid w:val="0087669C"/>
    <w:rsid w:val="0087676C"/>
    <w:rsid w:val="0087692A"/>
    <w:rsid w:val="00877F86"/>
    <w:rsid w:val="008802FE"/>
    <w:rsid w:val="00880929"/>
    <w:rsid w:val="00881000"/>
    <w:rsid w:val="0088228D"/>
    <w:rsid w:val="00882531"/>
    <w:rsid w:val="00882BB3"/>
    <w:rsid w:val="00883A8D"/>
    <w:rsid w:val="00884B72"/>
    <w:rsid w:val="00886028"/>
    <w:rsid w:val="00886111"/>
    <w:rsid w:val="008875A6"/>
    <w:rsid w:val="0088791D"/>
    <w:rsid w:val="00887B97"/>
    <w:rsid w:val="00890E59"/>
    <w:rsid w:val="0089155A"/>
    <w:rsid w:val="00891C6D"/>
    <w:rsid w:val="00892268"/>
    <w:rsid w:val="00892C9A"/>
    <w:rsid w:val="00893697"/>
    <w:rsid w:val="00893D28"/>
    <w:rsid w:val="008944AA"/>
    <w:rsid w:val="00895992"/>
    <w:rsid w:val="00896828"/>
    <w:rsid w:val="00896AFE"/>
    <w:rsid w:val="00897966"/>
    <w:rsid w:val="00897BD6"/>
    <w:rsid w:val="00897D81"/>
    <w:rsid w:val="008A0353"/>
    <w:rsid w:val="008A1F8D"/>
    <w:rsid w:val="008A20DE"/>
    <w:rsid w:val="008A2464"/>
    <w:rsid w:val="008A26F7"/>
    <w:rsid w:val="008A273D"/>
    <w:rsid w:val="008A2C25"/>
    <w:rsid w:val="008A36F4"/>
    <w:rsid w:val="008A3C43"/>
    <w:rsid w:val="008A5625"/>
    <w:rsid w:val="008B0008"/>
    <w:rsid w:val="008B03C6"/>
    <w:rsid w:val="008B0C58"/>
    <w:rsid w:val="008B259A"/>
    <w:rsid w:val="008B2F05"/>
    <w:rsid w:val="008B2FC6"/>
    <w:rsid w:val="008B340B"/>
    <w:rsid w:val="008B3EBC"/>
    <w:rsid w:val="008B50BA"/>
    <w:rsid w:val="008B579D"/>
    <w:rsid w:val="008B66F6"/>
    <w:rsid w:val="008B728B"/>
    <w:rsid w:val="008B775F"/>
    <w:rsid w:val="008C1A26"/>
    <w:rsid w:val="008C2E52"/>
    <w:rsid w:val="008C309B"/>
    <w:rsid w:val="008C3278"/>
    <w:rsid w:val="008C355D"/>
    <w:rsid w:val="008C35D6"/>
    <w:rsid w:val="008C4D1A"/>
    <w:rsid w:val="008C4DCA"/>
    <w:rsid w:val="008C5297"/>
    <w:rsid w:val="008C541B"/>
    <w:rsid w:val="008C59A9"/>
    <w:rsid w:val="008C5E60"/>
    <w:rsid w:val="008C6116"/>
    <w:rsid w:val="008C66E7"/>
    <w:rsid w:val="008C7232"/>
    <w:rsid w:val="008D0E6B"/>
    <w:rsid w:val="008D1EFB"/>
    <w:rsid w:val="008D30E9"/>
    <w:rsid w:val="008D3727"/>
    <w:rsid w:val="008D41D0"/>
    <w:rsid w:val="008D4220"/>
    <w:rsid w:val="008D5EBF"/>
    <w:rsid w:val="008D6294"/>
    <w:rsid w:val="008D7B92"/>
    <w:rsid w:val="008D7E11"/>
    <w:rsid w:val="008E0003"/>
    <w:rsid w:val="008E0A49"/>
    <w:rsid w:val="008E11B0"/>
    <w:rsid w:val="008E1250"/>
    <w:rsid w:val="008E2AE2"/>
    <w:rsid w:val="008E3B78"/>
    <w:rsid w:val="008E4503"/>
    <w:rsid w:val="008E658A"/>
    <w:rsid w:val="008E6AB3"/>
    <w:rsid w:val="008E78EC"/>
    <w:rsid w:val="008E7F37"/>
    <w:rsid w:val="008F01B3"/>
    <w:rsid w:val="008F18B7"/>
    <w:rsid w:val="008F2051"/>
    <w:rsid w:val="008F24F6"/>
    <w:rsid w:val="008F26C1"/>
    <w:rsid w:val="008F2C66"/>
    <w:rsid w:val="008F3516"/>
    <w:rsid w:val="008F393D"/>
    <w:rsid w:val="008F527A"/>
    <w:rsid w:val="008F53A3"/>
    <w:rsid w:val="008F60B5"/>
    <w:rsid w:val="008F6293"/>
    <w:rsid w:val="008F6CB7"/>
    <w:rsid w:val="008F6F5F"/>
    <w:rsid w:val="008F75B2"/>
    <w:rsid w:val="008F77C3"/>
    <w:rsid w:val="008F7AD9"/>
    <w:rsid w:val="009003B1"/>
    <w:rsid w:val="00900528"/>
    <w:rsid w:val="0090089A"/>
    <w:rsid w:val="00900CDD"/>
    <w:rsid w:val="00901D2D"/>
    <w:rsid w:val="0090235E"/>
    <w:rsid w:val="00902BF0"/>
    <w:rsid w:val="00902DF1"/>
    <w:rsid w:val="00903171"/>
    <w:rsid w:val="009044B0"/>
    <w:rsid w:val="009046E7"/>
    <w:rsid w:val="00904E9D"/>
    <w:rsid w:val="009051B1"/>
    <w:rsid w:val="00906163"/>
    <w:rsid w:val="009064BF"/>
    <w:rsid w:val="0090660C"/>
    <w:rsid w:val="00906764"/>
    <w:rsid w:val="00906DAF"/>
    <w:rsid w:val="00907413"/>
    <w:rsid w:val="0090786E"/>
    <w:rsid w:val="00907953"/>
    <w:rsid w:val="0091094E"/>
    <w:rsid w:val="00910CD6"/>
    <w:rsid w:val="00911BB2"/>
    <w:rsid w:val="00911BB3"/>
    <w:rsid w:val="00911DF6"/>
    <w:rsid w:val="00912697"/>
    <w:rsid w:val="009128E3"/>
    <w:rsid w:val="00912DD9"/>
    <w:rsid w:val="0091370A"/>
    <w:rsid w:val="00913B42"/>
    <w:rsid w:val="00914E1E"/>
    <w:rsid w:val="00916BA0"/>
    <w:rsid w:val="00916E14"/>
    <w:rsid w:val="009176F0"/>
    <w:rsid w:val="0091771A"/>
    <w:rsid w:val="00917FDB"/>
    <w:rsid w:val="009222BC"/>
    <w:rsid w:val="00922DF8"/>
    <w:rsid w:val="009236CB"/>
    <w:rsid w:val="00923872"/>
    <w:rsid w:val="00924282"/>
    <w:rsid w:val="009244DF"/>
    <w:rsid w:val="00924820"/>
    <w:rsid w:val="00924D44"/>
    <w:rsid w:val="00924FD2"/>
    <w:rsid w:val="009250A1"/>
    <w:rsid w:val="0092548C"/>
    <w:rsid w:val="0092559A"/>
    <w:rsid w:val="009258E1"/>
    <w:rsid w:val="00926237"/>
    <w:rsid w:val="00926610"/>
    <w:rsid w:val="00926D26"/>
    <w:rsid w:val="00927168"/>
    <w:rsid w:val="0092766C"/>
    <w:rsid w:val="00927B24"/>
    <w:rsid w:val="00927DA4"/>
    <w:rsid w:val="00927F05"/>
    <w:rsid w:val="0093027E"/>
    <w:rsid w:val="009302BB"/>
    <w:rsid w:val="00930F0A"/>
    <w:rsid w:val="00931F70"/>
    <w:rsid w:val="00932382"/>
    <w:rsid w:val="00932620"/>
    <w:rsid w:val="0093312C"/>
    <w:rsid w:val="00933768"/>
    <w:rsid w:val="00934442"/>
    <w:rsid w:val="009347F2"/>
    <w:rsid w:val="00934D31"/>
    <w:rsid w:val="00934FE0"/>
    <w:rsid w:val="0093624C"/>
    <w:rsid w:val="00936813"/>
    <w:rsid w:val="009376BD"/>
    <w:rsid w:val="00937D0D"/>
    <w:rsid w:val="00940185"/>
    <w:rsid w:val="00940A29"/>
    <w:rsid w:val="00941F74"/>
    <w:rsid w:val="009427E6"/>
    <w:rsid w:val="00944964"/>
    <w:rsid w:val="00944D6A"/>
    <w:rsid w:val="00944D84"/>
    <w:rsid w:val="00944EEA"/>
    <w:rsid w:val="0094535D"/>
    <w:rsid w:val="00945B9E"/>
    <w:rsid w:val="00946B88"/>
    <w:rsid w:val="00946E42"/>
    <w:rsid w:val="00947121"/>
    <w:rsid w:val="009472DB"/>
    <w:rsid w:val="00947375"/>
    <w:rsid w:val="009504BB"/>
    <w:rsid w:val="009505F4"/>
    <w:rsid w:val="0095085C"/>
    <w:rsid w:val="00950DE3"/>
    <w:rsid w:val="0095130E"/>
    <w:rsid w:val="009518AA"/>
    <w:rsid w:val="0095305A"/>
    <w:rsid w:val="009542D9"/>
    <w:rsid w:val="0095584B"/>
    <w:rsid w:val="0095622E"/>
    <w:rsid w:val="00956540"/>
    <w:rsid w:val="009567B2"/>
    <w:rsid w:val="0095725B"/>
    <w:rsid w:val="009574E7"/>
    <w:rsid w:val="00957593"/>
    <w:rsid w:val="00957F8B"/>
    <w:rsid w:val="00960139"/>
    <w:rsid w:val="00960CF9"/>
    <w:rsid w:val="00961361"/>
    <w:rsid w:val="0096189E"/>
    <w:rsid w:val="00962ADC"/>
    <w:rsid w:val="009633C3"/>
    <w:rsid w:val="00963590"/>
    <w:rsid w:val="009650DE"/>
    <w:rsid w:val="0096594F"/>
    <w:rsid w:val="00965B4B"/>
    <w:rsid w:val="00965BBC"/>
    <w:rsid w:val="00967586"/>
    <w:rsid w:val="0096799C"/>
    <w:rsid w:val="0097131A"/>
    <w:rsid w:val="00971E9C"/>
    <w:rsid w:val="00973211"/>
    <w:rsid w:val="00974318"/>
    <w:rsid w:val="0097463F"/>
    <w:rsid w:val="0097493E"/>
    <w:rsid w:val="009755DF"/>
    <w:rsid w:val="00977AEA"/>
    <w:rsid w:val="00980B64"/>
    <w:rsid w:val="009810C9"/>
    <w:rsid w:val="00981634"/>
    <w:rsid w:val="00981F56"/>
    <w:rsid w:val="00981FFB"/>
    <w:rsid w:val="0098368F"/>
    <w:rsid w:val="00983D65"/>
    <w:rsid w:val="00984532"/>
    <w:rsid w:val="00984A43"/>
    <w:rsid w:val="00984D64"/>
    <w:rsid w:val="009859B3"/>
    <w:rsid w:val="00986385"/>
    <w:rsid w:val="0098641D"/>
    <w:rsid w:val="009905FC"/>
    <w:rsid w:val="0099081F"/>
    <w:rsid w:val="00990C47"/>
    <w:rsid w:val="0099174C"/>
    <w:rsid w:val="00991E2A"/>
    <w:rsid w:val="00992099"/>
    <w:rsid w:val="0099323A"/>
    <w:rsid w:val="00994CBB"/>
    <w:rsid w:val="00994DBB"/>
    <w:rsid w:val="00996736"/>
    <w:rsid w:val="009969A8"/>
    <w:rsid w:val="00996B58"/>
    <w:rsid w:val="00997C41"/>
    <w:rsid w:val="00997E60"/>
    <w:rsid w:val="009A00F5"/>
    <w:rsid w:val="009A02AA"/>
    <w:rsid w:val="009A0FEB"/>
    <w:rsid w:val="009A1F73"/>
    <w:rsid w:val="009A34A1"/>
    <w:rsid w:val="009A47A8"/>
    <w:rsid w:val="009A481F"/>
    <w:rsid w:val="009A52F5"/>
    <w:rsid w:val="009A54C5"/>
    <w:rsid w:val="009A5727"/>
    <w:rsid w:val="009A5A1C"/>
    <w:rsid w:val="009A703C"/>
    <w:rsid w:val="009A71F5"/>
    <w:rsid w:val="009B02A0"/>
    <w:rsid w:val="009B0D41"/>
    <w:rsid w:val="009B20E4"/>
    <w:rsid w:val="009B2116"/>
    <w:rsid w:val="009B249E"/>
    <w:rsid w:val="009B2780"/>
    <w:rsid w:val="009B2E90"/>
    <w:rsid w:val="009B3568"/>
    <w:rsid w:val="009B373F"/>
    <w:rsid w:val="009B4131"/>
    <w:rsid w:val="009B47AF"/>
    <w:rsid w:val="009B49D5"/>
    <w:rsid w:val="009B525A"/>
    <w:rsid w:val="009B54C1"/>
    <w:rsid w:val="009B5994"/>
    <w:rsid w:val="009B626C"/>
    <w:rsid w:val="009B786F"/>
    <w:rsid w:val="009C160C"/>
    <w:rsid w:val="009C1FA5"/>
    <w:rsid w:val="009C2461"/>
    <w:rsid w:val="009C25A5"/>
    <w:rsid w:val="009C2AB1"/>
    <w:rsid w:val="009C4285"/>
    <w:rsid w:val="009C4869"/>
    <w:rsid w:val="009C4874"/>
    <w:rsid w:val="009C4AC4"/>
    <w:rsid w:val="009C5A31"/>
    <w:rsid w:val="009C5D08"/>
    <w:rsid w:val="009C63A2"/>
    <w:rsid w:val="009C702C"/>
    <w:rsid w:val="009C726F"/>
    <w:rsid w:val="009D0A54"/>
    <w:rsid w:val="009D0CE2"/>
    <w:rsid w:val="009D1AB6"/>
    <w:rsid w:val="009D1AD5"/>
    <w:rsid w:val="009D27B4"/>
    <w:rsid w:val="009D29E3"/>
    <w:rsid w:val="009D31BC"/>
    <w:rsid w:val="009D392F"/>
    <w:rsid w:val="009D4A80"/>
    <w:rsid w:val="009D543C"/>
    <w:rsid w:val="009D581C"/>
    <w:rsid w:val="009D619B"/>
    <w:rsid w:val="009D633B"/>
    <w:rsid w:val="009D72AD"/>
    <w:rsid w:val="009D79CF"/>
    <w:rsid w:val="009D79E6"/>
    <w:rsid w:val="009E04A9"/>
    <w:rsid w:val="009E1BCC"/>
    <w:rsid w:val="009E1EC2"/>
    <w:rsid w:val="009E1F1B"/>
    <w:rsid w:val="009E1FD6"/>
    <w:rsid w:val="009E2487"/>
    <w:rsid w:val="009E27A2"/>
    <w:rsid w:val="009E2AC9"/>
    <w:rsid w:val="009E314C"/>
    <w:rsid w:val="009E3606"/>
    <w:rsid w:val="009E467A"/>
    <w:rsid w:val="009E4FE2"/>
    <w:rsid w:val="009E65C1"/>
    <w:rsid w:val="009E6D71"/>
    <w:rsid w:val="009F229D"/>
    <w:rsid w:val="009F2806"/>
    <w:rsid w:val="009F2B33"/>
    <w:rsid w:val="009F2E03"/>
    <w:rsid w:val="009F3310"/>
    <w:rsid w:val="009F3762"/>
    <w:rsid w:val="009F4596"/>
    <w:rsid w:val="009F46D9"/>
    <w:rsid w:val="009F4C20"/>
    <w:rsid w:val="009F4F20"/>
    <w:rsid w:val="009F52AF"/>
    <w:rsid w:val="009F5477"/>
    <w:rsid w:val="009F701C"/>
    <w:rsid w:val="009F79A1"/>
    <w:rsid w:val="009F79F0"/>
    <w:rsid w:val="009F7FE6"/>
    <w:rsid w:val="00A006E4"/>
    <w:rsid w:val="00A00798"/>
    <w:rsid w:val="00A00817"/>
    <w:rsid w:val="00A00962"/>
    <w:rsid w:val="00A01A16"/>
    <w:rsid w:val="00A034B0"/>
    <w:rsid w:val="00A03B60"/>
    <w:rsid w:val="00A052F5"/>
    <w:rsid w:val="00A05A65"/>
    <w:rsid w:val="00A06606"/>
    <w:rsid w:val="00A07944"/>
    <w:rsid w:val="00A115B2"/>
    <w:rsid w:val="00A1167D"/>
    <w:rsid w:val="00A116DF"/>
    <w:rsid w:val="00A11712"/>
    <w:rsid w:val="00A118FF"/>
    <w:rsid w:val="00A13080"/>
    <w:rsid w:val="00A13349"/>
    <w:rsid w:val="00A1405F"/>
    <w:rsid w:val="00A14997"/>
    <w:rsid w:val="00A15082"/>
    <w:rsid w:val="00A16B0D"/>
    <w:rsid w:val="00A17E9B"/>
    <w:rsid w:val="00A20FA0"/>
    <w:rsid w:val="00A21B79"/>
    <w:rsid w:val="00A23039"/>
    <w:rsid w:val="00A230DE"/>
    <w:rsid w:val="00A23AC6"/>
    <w:rsid w:val="00A24B39"/>
    <w:rsid w:val="00A24B79"/>
    <w:rsid w:val="00A24CE1"/>
    <w:rsid w:val="00A30119"/>
    <w:rsid w:val="00A316D8"/>
    <w:rsid w:val="00A3320E"/>
    <w:rsid w:val="00A3338E"/>
    <w:rsid w:val="00A33925"/>
    <w:rsid w:val="00A339F4"/>
    <w:rsid w:val="00A341CB"/>
    <w:rsid w:val="00A35A77"/>
    <w:rsid w:val="00A3760E"/>
    <w:rsid w:val="00A37F5D"/>
    <w:rsid w:val="00A40251"/>
    <w:rsid w:val="00A4172F"/>
    <w:rsid w:val="00A42688"/>
    <w:rsid w:val="00A42AA3"/>
    <w:rsid w:val="00A42EBD"/>
    <w:rsid w:val="00A43526"/>
    <w:rsid w:val="00A43F21"/>
    <w:rsid w:val="00A44013"/>
    <w:rsid w:val="00A44B2B"/>
    <w:rsid w:val="00A44F41"/>
    <w:rsid w:val="00A45304"/>
    <w:rsid w:val="00A4578A"/>
    <w:rsid w:val="00A479CC"/>
    <w:rsid w:val="00A47CE8"/>
    <w:rsid w:val="00A47D76"/>
    <w:rsid w:val="00A5086B"/>
    <w:rsid w:val="00A5099E"/>
    <w:rsid w:val="00A518D8"/>
    <w:rsid w:val="00A52E65"/>
    <w:rsid w:val="00A557C4"/>
    <w:rsid w:val="00A564D0"/>
    <w:rsid w:val="00A56970"/>
    <w:rsid w:val="00A570F4"/>
    <w:rsid w:val="00A57FE3"/>
    <w:rsid w:val="00A604C5"/>
    <w:rsid w:val="00A60B98"/>
    <w:rsid w:val="00A6153F"/>
    <w:rsid w:val="00A6228B"/>
    <w:rsid w:val="00A62703"/>
    <w:rsid w:val="00A62E8D"/>
    <w:rsid w:val="00A63BE8"/>
    <w:rsid w:val="00A6405B"/>
    <w:rsid w:val="00A641C5"/>
    <w:rsid w:val="00A64332"/>
    <w:rsid w:val="00A64724"/>
    <w:rsid w:val="00A6497E"/>
    <w:rsid w:val="00A6498F"/>
    <w:rsid w:val="00A658C7"/>
    <w:rsid w:val="00A6704C"/>
    <w:rsid w:val="00A6734E"/>
    <w:rsid w:val="00A674C2"/>
    <w:rsid w:val="00A72051"/>
    <w:rsid w:val="00A72D6D"/>
    <w:rsid w:val="00A73921"/>
    <w:rsid w:val="00A73990"/>
    <w:rsid w:val="00A743F0"/>
    <w:rsid w:val="00A7470D"/>
    <w:rsid w:val="00A74A4F"/>
    <w:rsid w:val="00A74CDB"/>
    <w:rsid w:val="00A757F3"/>
    <w:rsid w:val="00A75C56"/>
    <w:rsid w:val="00A76F9F"/>
    <w:rsid w:val="00A772A9"/>
    <w:rsid w:val="00A77A26"/>
    <w:rsid w:val="00A77B9B"/>
    <w:rsid w:val="00A77E95"/>
    <w:rsid w:val="00A80338"/>
    <w:rsid w:val="00A80D59"/>
    <w:rsid w:val="00A81879"/>
    <w:rsid w:val="00A8342B"/>
    <w:rsid w:val="00A84137"/>
    <w:rsid w:val="00A842E5"/>
    <w:rsid w:val="00A84C7D"/>
    <w:rsid w:val="00A85977"/>
    <w:rsid w:val="00A85BDB"/>
    <w:rsid w:val="00A86797"/>
    <w:rsid w:val="00A8687F"/>
    <w:rsid w:val="00A87B93"/>
    <w:rsid w:val="00A87D8C"/>
    <w:rsid w:val="00A900C3"/>
    <w:rsid w:val="00A91E26"/>
    <w:rsid w:val="00A926AD"/>
    <w:rsid w:val="00A92DA5"/>
    <w:rsid w:val="00A936FB"/>
    <w:rsid w:val="00A94F3F"/>
    <w:rsid w:val="00A9530D"/>
    <w:rsid w:val="00A95E50"/>
    <w:rsid w:val="00A97B9F"/>
    <w:rsid w:val="00A97E25"/>
    <w:rsid w:val="00AA0776"/>
    <w:rsid w:val="00AA0C43"/>
    <w:rsid w:val="00AA0EA2"/>
    <w:rsid w:val="00AA1D5F"/>
    <w:rsid w:val="00AA26CC"/>
    <w:rsid w:val="00AA61E4"/>
    <w:rsid w:val="00AA6CFA"/>
    <w:rsid w:val="00AB03D9"/>
    <w:rsid w:val="00AB069A"/>
    <w:rsid w:val="00AB1438"/>
    <w:rsid w:val="00AB2295"/>
    <w:rsid w:val="00AB22CD"/>
    <w:rsid w:val="00AB2E20"/>
    <w:rsid w:val="00AB2F7B"/>
    <w:rsid w:val="00AB39AA"/>
    <w:rsid w:val="00AB4221"/>
    <w:rsid w:val="00AB4259"/>
    <w:rsid w:val="00AB5A57"/>
    <w:rsid w:val="00AB5DF1"/>
    <w:rsid w:val="00AB6FA0"/>
    <w:rsid w:val="00AC05A6"/>
    <w:rsid w:val="00AC1249"/>
    <w:rsid w:val="00AC1F40"/>
    <w:rsid w:val="00AC2BD1"/>
    <w:rsid w:val="00AC2BED"/>
    <w:rsid w:val="00AC33A4"/>
    <w:rsid w:val="00AC3FB2"/>
    <w:rsid w:val="00AC4D53"/>
    <w:rsid w:val="00AC55E5"/>
    <w:rsid w:val="00AC5806"/>
    <w:rsid w:val="00AC5A51"/>
    <w:rsid w:val="00AC69A8"/>
    <w:rsid w:val="00AC7BAE"/>
    <w:rsid w:val="00AC7E6C"/>
    <w:rsid w:val="00AD1793"/>
    <w:rsid w:val="00AD18DA"/>
    <w:rsid w:val="00AD2E8A"/>
    <w:rsid w:val="00AD314F"/>
    <w:rsid w:val="00AD35F1"/>
    <w:rsid w:val="00AD4155"/>
    <w:rsid w:val="00AD4640"/>
    <w:rsid w:val="00AE046C"/>
    <w:rsid w:val="00AE0C6A"/>
    <w:rsid w:val="00AE1540"/>
    <w:rsid w:val="00AE19EC"/>
    <w:rsid w:val="00AE3031"/>
    <w:rsid w:val="00AE3E91"/>
    <w:rsid w:val="00AE3FC9"/>
    <w:rsid w:val="00AE5069"/>
    <w:rsid w:val="00AE61B9"/>
    <w:rsid w:val="00AE74DE"/>
    <w:rsid w:val="00AF09CE"/>
    <w:rsid w:val="00AF13A9"/>
    <w:rsid w:val="00AF159A"/>
    <w:rsid w:val="00AF280C"/>
    <w:rsid w:val="00AF2836"/>
    <w:rsid w:val="00AF2C91"/>
    <w:rsid w:val="00AF2E13"/>
    <w:rsid w:val="00AF3C17"/>
    <w:rsid w:val="00AF467C"/>
    <w:rsid w:val="00AF5B72"/>
    <w:rsid w:val="00AF6006"/>
    <w:rsid w:val="00AF6855"/>
    <w:rsid w:val="00AF7FB1"/>
    <w:rsid w:val="00B023BE"/>
    <w:rsid w:val="00B031BC"/>
    <w:rsid w:val="00B047A0"/>
    <w:rsid w:val="00B04BB6"/>
    <w:rsid w:val="00B04C94"/>
    <w:rsid w:val="00B04D97"/>
    <w:rsid w:val="00B05218"/>
    <w:rsid w:val="00B056B6"/>
    <w:rsid w:val="00B05CBF"/>
    <w:rsid w:val="00B06789"/>
    <w:rsid w:val="00B067E3"/>
    <w:rsid w:val="00B06EA4"/>
    <w:rsid w:val="00B06FE3"/>
    <w:rsid w:val="00B07A7E"/>
    <w:rsid w:val="00B10237"/>
    <w:rsid w:val="00B10C4E"/>
    <w:rsid w:val="00B116FD"/>
    <w:rsid w:val="00B11993"/>
    <w:rsid w:val="00B12332"/>
    <w:rsid w:val="00B1244F"/>
    <w:rsid w:val="00B13C04"/>
    <w:rsid w:val="00B15181"/>
    <w:rsid w:val="00B15642"/>
    <w:rsid w:val="00B15925"/>
    <w:rsid w:val="00B1598F"/>
    <w:rsid w:val="00B16756"/>
    <w:rsid w:val="00B170FC"/>
    <w:rsid w:val="00B17D89"/>
    <w:rsid w:val="00B17DF5"/>
    <w:rsid w:val="00B17E69"/>
    <w:rsid w:val="00B2106B"/>
    <w:rsid w:val="00B224F0"/>
    <w:rsid w:val="00B22949"/>
    <w:rsid w:val="00B23B1D"/>
    <w:rsid w:val="00B23DA6"/>
    <w:rsid w:val="00B244DA"/>
    <w:rsid w:val="00B244F1"/>
    <w:rsid w:val="00B24669"/>
    <w:rsid w:val="00B251E6"/>
    <w:rsid w:val="00B256D6"/>
    <w:rsid w:val="00B2583C"/>
    <w:rsid w:val="00B258B5"/>
    <w:rsid w:val="00B25D82"/>
    <w:rsid w:val="00B26F9C"/>
    <w:rsid w:val="00B30AA6"/>
    <w:rsid w:val="00B313B7"/>
    <w:rsid w:val="00B31EE4"/>
    <w:rsid w:val="00B32233"/>
    <w:rsid w:val="00B33786"/>
    <w:rsid w:val="00B34189"/>
    <w:rsid w:val="00B35215"/>
    <w:rsid w:val="00B353AF"/>
    <w:rsid w:val="00B35C33"/>
    <w:rsid w:val="00B35D05"/>
    <w:rsid w:val="00B37478"/>
    <w:rsid w:val="00B402E9"/>
    <w:rsid w:val="00B40B01"/>
    <w:rsid w:val="00B41432"/>
    <w:rsid w:val="00B41DF7"/>
    <w:rsid w:val="00B41FF1"/>
    <w:rsid w:val="00B4210D"/>
    <w:rsid w:val="00B42249"/>
    <w:rsid w:val="00B42843"/>
    <w:rsid w:val="00B42CB1"/>
    <w:rsid w:val="00B42E62"/>
    <w:rsid w:val="00B43EBD"/>
    <w:rsid w:val="00B43ECD"/>
    <w:rsid w:val="00B456F2"/>
    <w:rsid w:val="00B45B17"/>
    <w:rsid w:val="00B469AC"/>
    <w:rsid w:val="00B4781A"/>
    <w:rsid w:val="00B505F5"/>
    <w:rsid w:val="00B5135B"/>
    <w:rsid w:val="00B51632"/>
    <w:rsid w:val="00B5178A"/>
    <w:rsid w:val="00B51AA1"/>
    <w:rsid w:val="00B52210"/>
    <w:rsid w:val="00B52341"/>
    <w:rsid w:val="00B525BF"/>
    <w:rsid w:val="00B52682"/>
    <w:rsid w:val="00B52C57"/>
    <w:rsid w:val="00B5338E"/>
    <w:rsid w:val="00B53A77"/>
    <w:rsid w:val="00B53FD0"/>
    <w:rsid w:val="00B546E6"/>
    <w:rsid w:val="00B54BCA"/>
    <w:rsid w:val="00B54BCD"/>
    <w:rsid w:val="00B61078"/>
    <w:rsid w:val="00B616BE"/>
    <w:rsid w:val="00B616D5"/>
    <w:rsid w:val="00B617EC"/>
    <w:rsid w:val="00B62412"/>
    <w:rsid w:val="00B626BC"/>
    <w:rsid w:val="00B634C9"/>
    <w:rsid w:val="00B64519"/>
    <w:rsid w:val="00B64B28"/>
    <w:rsid w:val="00B65D89"/>
    <w:rsid w:val="00B6611A"/>
    <w:rsid w:val="00B67173"/>
    <w:rsid w:val="00B70278"/>
    <w:rsid w:val="00B70BC0"/>
    <w:rsid w:val="00B71552"/>
    <w:rsid w:val="00B717D8"/>
    <w:rsid w:val="00B7236F"/>
    <w:rsid w:val="00B72402"/>
    <w:rsid w:val="00B7270F"/>
    <w:rsid w:val="00B72B7C"/>
    <w:rsid w:val="00B72C01"/>
    <w:rsid w:val="00B7362B"/>
    <w:rsid w:val="00B74D4C"/>
    <w:rsid w:val="00B74EA6"/>
    <w:rsid w:val="00B75040"/>
    <w:rsid w:val="00B80E05"/>
    <w:rsid w:val="00B80E3B"/>
    <w:rsid w:val="00B80F1C"/>
    <w:rsid w:val="00B81C7C"/>
    <w:rsid w:val="00B81FF4"/>
    <w:rsid w:val="00B821DF"/>
    <w:rsid w:val="00B837E9"/>
    <w:rsid w:val="00B83C7E"/>
    <w:rsid w:val="00B84233"/>
    <w:rsid w:val="00B8615C"/>
    <w:rsid w:val="00B86226"/>
    <w:rsid w:val="00B87BEE"/>
    <w:rsid w:val="00B90644"/>
    <w:rsid w:val="00B90938"/>
    <w:rsid w:val="00B90B74"/>
    <w:rsid w:val="00B90CE1"/>
    <w:rsid w:val="00B90EBB"/>
    <w:rsid w:val="00B9165E"/>
    <w:rsid w:val="00B937A3"/>
    <w:rsid w:val="00B93A5F"/>
    <w:rsid w:val="00B945C8"/>
    <w:rsid w:val="00B951AC"/>
    <w:rsid w:val="00B955FA"/>
    <w:rsid w:val="00B968B2"/>
    <w:rsid w:val="00B97322"/>
    <w:rsid w:val="00B977E0"/>
    <w:rsid w:val="00B97B2B"/>
    <w:rsid w:val="00BA0AB2"/>
    <w:rsid w:val="00BA0C54"/>
    <w:rsid w:val="00BA0CFE"/>
    <w:rsid w:val="00BA0E43"/>
    <w:rsid w:val="00BA0FBB"/>
    <w:rsid w:val="00BA233F"/>
    <w:rsid w:val="00BA4AAB"/>
    <w:rsid w:val="00BA4C1A"/>
    <w:rsid w:val="00BA4FC5"/>
    <w:rsid w:val="00BA5382"/>
    <w:rsid w:val="00BA59D2"/>
    <w:rsid w:val="00BA5CBA"/>
    <w:rsid w:val="00BA6686"/>
    <w:rsid w:val="00BB0063"/>
    <w:rsid w:val="00BB03F4"/>
    <w:rsid w:val="00BB0528"/>
    <w:rsid w:val="00BB0853"/>
    <w:rsid w:val="00BB0E64"/>
    <w:rsid w:val="00BB0EB8"/>
    <w:rsid w:val="00BB1F98"/>
    <w:rsid w:val="00BB37B9"/>
    <w:rsid w:val="00BB38C6"/>
    <w:rsid w:val="00BB39AB"/>
    <w:rsid w:val="00BB3AD7"/>
    <w:rsid w:val="00BB3B61"/>
    <w:rsid w:val="00BB4095"/>
    <w:rsid w:val="00BB46DA"/>
    <w:rsid w:val="00BB4BFF"/>
    <w:rsid w:val="00BB4EC1"/>
    <w:rsid w:val="00BB5C79"/>
    <w:rsid w:val="00BB5CCE"/>
    <w:rsid w:val="00BB6244"/>
    <w:rsid w:val="00BB66D8"/>
    <w:rsid w:val="00BB6B99"/>
    <w:rsid w:val="00BB6FC4"/>
    <w:rsid w:val="00BB7178"/>
    <w:rsid w:val="00BB7AFB"/>
    <w:rsid w:val="00BC0222"/>
    <w:rsid w:val="00BC0F23"/>
    <w:rsid w:val="00BC10CF"/>
    <w:rsid w:val="00BC1389"/>
    <w:rsid w:val="00BC1553"/>
    <w:rsid w:val="00BC23BF"/>
    <w:rsid w:val="00BC44A6"/>
    <w:rsid w:val="00BC5808"/>
    <w:rsid w:val="00BC5AB9"/>
    <w:rsid w:val="00BC5EB8"/>
    <w:rsid w:val="00BC5F57"/>
    <w:rsid w:val="00BC71B8"/>
    <w:rsid w:val="00BC7C1C"/>
    <w:rsid w:val="00BC7EEE"/>
    <w:rsid w:val="00BC7F93"/>
    <w:rsid w:val="00BD0798"/>
    <w:rsid w:val="00BD07B5"/>
    <w:rsid w:val="00BD3BA6"/>
    <w:rsid w:val="00BD41DC"/>
    <w:rsid w:val="00BD489B"/>
    <w:rsid w:val="00BD4F12"/>
    <w:rsid w:val="00BD76D4"/>
    <w:rsid w:val="00BE147D"/>
    <w:rsid w:val="00BE2A62"/>
    <w:rsid w:val="00BE2D59"/>
    <w:rsid w:val="00BE2DB6"/>
    <w:rsid w:val="00BE39B1"/>
    <w:rsid w:val="00BE400B"/>
    <w:rsid w:val="00BE48F7"/>
    <w:rsid w:val="00BE4E95"/>
    <w:rsid w:val="00BE6456"/>
    <w:rsid w:val="00BE78EB"/>
    <w:rsid w:val="00BE7B1C"/>
    <w:rsid w:val="00BF05E9"/>
    <w:rsid w:val="00BF0804"/>
    <w:rsid w:val="00BF0D4E"/>
    <w:rsid w:val="00BF11AF"/>
    <w:rsid w:val="00BF14B0"/>
    <w:rsid w:val="00BF1A28"/>
    <w:rsid w:val="00BF1F23"/>
    <w:rsid w:val="00BF2418"/>
    <w:rsid w:val="00BF3E3B"/>
    <w:rsid w:val="00BF4C76"/>
    <w:rsid w:val="00BF50B6"/>
    <w:rsid w:val="00BF5984"/>
    <w:rsid w:val="00BF5BDA"/>
    <w:rsid w:val="00BF67D4"/>
    <w:rsid w:val="00BF7237"/>
    <w:rsid w:val="00BF7459"/>
    <w:rsid w:val="00BF7CB8"/>
    <w:rsid w:val="00C00606"/>
    <w:rsid w:val="00C0171A"/>
    <w:rsid w:val="00C02853"/>
    <w:rsid w:val="00C02BFF"/>
    <w:rsid w:val="00C02E82"/>
    <w:rsid w:val="00C02F10"/>
    <w:rsid w:val="00C03600"/>
    <w:rsid w:val="00C04BF8"/>
    <w:rsid w:val="00C052A0"/>
    <w:rsid w:val="00C05474"/>
    <w:rsid w:val="00C05ADC"/>
    <w:rsid w:val="00C07301"/>
    <w:rsid w:val="00C1045F"/>
    <w:rsid w:val="00C107F2"/>
    <w:rsid w:val="00C10DD4"/>
    <w:rsid w:val="00C1156A"/>
    <w:rsid w:val="00C11605"/>
    <w:rsid w:val="00C11776"/>
    <w:rsid w:val="00C127B4"/>
    <w:rsid w:val="00C13A13"/>
    <w:rsid w:val="00C14303"/>
    <w:rsid w:val="00C14AAF"/>
    <w:rsid w:val="00C15046"/>
    <w:rsid w:val="00C155A4"/>
    <w:rsid w:val="00C16123"/>
    <w:rsid w:val="00C16442"/>
    <w:rsid w:val="00C167B3"/>
    <w:rsid w:val="00C16DA8"/>
    <w:rsid w:val="00C207E5"/>
    <w:rsid w:val="00C2111A"/>
    <w:rsid w:val="00C22AD4"/>
    <w:rsid w:val="00C23DA0"/>
    <w:rsid w:val="00C2407C"/>
    <w:rsid w:val="00C24423"/>
    <w:rsid w:val="00C24DB6"/>
    <w:rsid w:val="00C25CF5"/>
    <w:rsid w:val="00C25FB5"/>
    <w:rsid w:val="00C2619C"/>
    <w:rsid w:val="00C262F4"/>
    <w:rsid w:val="00C26E8C"/>
    <w:rsid w:val="00C30138"/>
    <w:rsid w:val="00C307F3"/>
    <w:rsid w:val="00C30D6C"/>
    <w:rsid w:val="00C31C05"/>
    <w:rsid w:val="00C32E0C"/>
    <w:rsid w:val="00C32ED1"/>
    <w:rsid w:val="00C33D49"/>
    <w:rsid w:val="00C34205"/>
    <w:rsid w:val="00C349F8"/>
    <w:rsid w:val="00C35B32"/>
    <w:rsid w:val="00C36168"/>
    <w:rsid w:val="00C3662D"/>
    <w:rsid w:val="00C36F47"/>
    <w:rsid w:val="00C3772D"/>
    <w:rsid w:val="00C40F66"/>
    <w:rsid w:val="00C4175D"/>
    <w:rsid w:val="00C41F60"/>
    <w:rsid w:val="00C42004"/>
    <w:rsid w:val="00C42A4B"/>
    <w:rsid w:val="00C4403C"/>
    <w:rsid w:val="00C4467A"/>
    <w:rsid w:val="00C44C94"/>
    <w:rsid w:val="00C44D2A"/>
    <w:rsid w:val="00C469EC"/>
    <w:rsid w:val="00C46F4E"/>
    <w:rsid w:val="00C51419"/>
    <w:rsid w:val="00C51D76"/>
    <w:rsid w:val="00C5335A"/>
    <w:rsid w:val="00C53A7B"/>
    <w:rsid w:val="00C54522"/>
    <w:rsid w:val="00C54ACD"/>
    <w:rsid w:val="00C5511B"/>
    <w:rsid w:val="00C5592E"/>
    <w:rsid w:val="00C55C7D"/>
    <w:rsid w:val="00C56C3E"/>
    <w:rsid w:val="00C576F0"/>
    <w:rsid w:val="00C57ACA"/>
    <w:rsid w:val="00C57BEB"/>
    <w:rsid w:val="00C60713"/>
    <w:rsid w:val="00C614F6"/>
    <w:rsid w:val="00C61636"/>
    <w:rsid w:val="00C625C2"/>
    <w:rsid w:val="00C62CB9"/>
    <w:rsid w:val="00C63032"/>
    <w:rsid w:val="00C63B3B"/>
    <w:rsid w:val="00C63BDD"/>
    <w:rsid w:val="00C63EA8"/>
    <w:rsid w:val="00C63FB5"/>
    <w:rsid w:val="00C63FFA"/>
    <w:rsid w:val="00C6431C"/>
    <w:rsid w:val="00C64722"/>
    <w:rsid w:val="00C658E9"/>
    <w:rsid w:val="00C65960"/>
    <w:rsid w:val="00C65C27"/>
    <w:rsid w:val="00C65F59"/>
    <w:rsid w:val="00C6685D"/>
    <w:rsid w:val="00C67669"/>
    <w:rsid w:val="00C67C68"/>
    <w:rsid w:val="00C7060E"/>
    <w:rsid w:val="00C7092B"/>
    <w:rsid w:val="00C71BE1"/>
    <w:rsid w:val="00C71EDD"/>
    <w:rsid w:val="00C73CCE"/>
    <w:rsid w:val="00C73FAB"/>
    <w:rsid w:val="00C751C8"/>
    <w:rsid w:val="00C75297"/>
    <w:rsid w:val="00C75AF8"/>
    <w:rsid w:val="00C76F47"/>
    <w:rsid w:val="00C77387"/>
    <w:rsid w:val="00C775F3"/>
    <w:rsid w:val="00C77BD5"/>
    <w:rsid w:val="00C8060F"/>
    <w:rsid w:val="00C809B2"/>
    <w:rsid w:val="00C80A40"/>
    <w:rsid w:val="00C811BC"/>
    <w:rsid w:val="00C812D8"/>
    <w:rsid w:val="00C83228"/>
    <w:rsid w:val="00C83A13"/>
    <w:rsid w:val="00C83B29"/>
    <w:rsid w:val="00C84997"/>
    <w:rsid w:val="00C855F3"/>
    <w:rsid w:val="00C85918"/>
    <w:rsid w:val="00C85A69"/>
    <w:rsid w:val="00C86BAC"/>
    <w:rsid w:val="00C90221"/>
    <w:rsid w:val="00C902C9"/>
    <w:rsid w:val="00C91A91"/>
    <w:rsid w:val="00C91C45"/>
    <w:rsid w:val="00C91E00"/>
    <w:rsid w:val="00C92142"/>
    <w:rsid w:val="00C93CF4"/>
    <w:rsid w:val="00C95E4E"/>
    <w:rsid w:val="00C960C0"/>
    <w:rsid w:val="00C9634A"/>
    <w:rsid w:val="00C96B32"/>
    <w:rsid w:val="00C97446"/>
    <w:rsid w:val="00C9759C"/>
    <w:rsid w:val="00CA0AF8"/>
    <w:rsid w:val="00CA1B1F"/>
    <w:rsid w:val="00CA41B6"/>
    <w:rsid w:val="00CA5D44"/>
    <w:rsid w:val="00CA6C14"/>
    <w:rsid w:val="00CA6FC8"/>
    <w:rsid w:val="00CA7392"/>
    <w:rsid w:val="00CA76EA"/>
    <w:rsid w:val="00CA7ABA"/>
    <w:rsid w:val="00CB00D2"/>
    <w:rsid w:val="00CB1813"/>
    <w:rsid w:val="00CB1998"/>
    <w:rsid w:val="00CB310E"/>
    <w:rsid w:val="00CB5377"/>
    <w:rsid w:val="00CB56BA"/>
    <w:rsid w:val="00CB5768"/>
    <w:rsid w:val="00CB5B28"/>
    <w:rsid w:val="00CB5E12"/>
    <w:rsid w:val="00CB76BD"/>
    <w:rsid w:val="00CC025E"/>
    <w:rsid w:val="00CC2B15"/>
    <w:rsid w:val="00CC3BA2"/>
    <w:rsid w:val="00CC3D1B"/>
    <w:rsid w:val="00CC443F"/>
    <w:rsid w:val="00CC66BC"/>
    <w:rsid w:val="00CC74BD"/>
    <w:rsid w:val="00CC7B4F"/>
    <w:rsid w:val="00CD130E"/>
    <w:rsid w:val="00CD166B"/>
    <w:rsid w:val="00CD1A7F"/>
    <w:rsid w:val="00CD5B44"/>
    <w:rsid w:val="00CD63DE"/>
    <w:rsid w:val="00CD7046"/>
    <w:rsid w:val="00CD7414"/>
    <w:rsid w:val="00CE0221"/>
    <w:rsid w:val="00CE04AB"/>
    <w:rsid w:val="00CE101F"/>
    <w:rsid w:val="00CE1FAE"/>
    <w:rsid w:val="00CE384F"/>
    <w:rsid w:val="00CE4CE7"/>
    <w:rsid w:val="00CE5555"/>
    <w:rsid w:val="00CE6867"/>
    <w:rsid w:val="00CE694A"/>
    <w:rsid w:val="00CE6B76"/>
    <w:rsid w:val="00CE6C53"/>
    <w:rsid w:val="00CE6FCE"/>
    <w:rsid w:val="00CE70B0"/>
    <w:rsid w:val="00CE7160"/>
    <w:rsid w:val="00CF0B4B"/>
    <w:rsid w:val="00CF0C81"/>
    <w:rsid w:val="00CF1706"/>
    <w:rsid w:val="00CF1EE9"/>
    <w:rsid w:val="00CF1F2D"/>
    <w:rsid w:val="00CF2279"/>
    <w:rsid w:val="00CF31FE"/>
    <w:rsid w:val="00CF381A"/>
    <w:rsid w:val="00CF38EC"/>
    <w:rsid w:val="00CF3A57"/>
    <w:rsid w:val="00CF4129"/>
    <w:rsid w:val="00CF42A3"/>
    <w:rsid w:val="00CF5AAB"/>
    <w:rsid w:val="00CF5DAA"/>
    <w:rsid w:val="00CF5FD0"/>
    <w:rsid w:val="00CF60D9"/>
    <w:rsid w:val="00CF62F4"/>
    <w:rsid w:val="00CF6484"/>
    <w:rsid w:val="00CF7734"/>
    <w:rsid w:val="00CF7825"/>
    <w:rsid w:val="00CF7EBB"/>
    <w:rsid w:val="00D001D0"/>
    <w:rsid w:val="00D00390"/>
    <w:rsid w:val="00D01809"/>
    <w:rsid w:val="00D02349"/>
    <w:rsid w:val="00D02E22"/>
    <w:rsid w:val="00D047D4"/>
    <w:rsid w:val="00D04CCA"/>
    <w:rsid w:val="00D04DCA"/>
    <w:rsid w:val="00D05160"/>
    <w:rsid w:val="00D05463"/>
    <w:rsid w:val="00D06199"/>
    <w:rsid w:val="00D063A3"/>
    <w:rsid w:val="00D06E1E"/>
    <w:rsid w:val="00D07604"/>
    <w:rsid w:val="00D10E51"/>
    <w:rsid w:val="00D11393"/>
    <w:rsid w:val="00D11515"/>
    <w:rsid w:val="00D122A5"/>
    <w:rsid w:val="00D132D7"/>
    <w:rsid w:val="00D13F14"/>
    <w:rsid w:val="00D14342"/>
    <w:rsid w:val="00D144B3"/>
    <w:rsid w:val="00D16817"/>
    <w:rsid w:val="00D172CD"/>
    <w:rsid w:val="00D2061F"/>
    <w:rsid w:val="00D214F3"/>
    <w:rsid w:val="00D21642"/>
    <w:rsid w:val="00D21FAD"/>
    <w:rsid w:val="00D232D5"/>
    <w:rsid w:val="00D23C1A"/>
    <w:rsid w:val="00D24CCF"/>
    <w:rsid w:val="00D24F58"/>
    <w:rsid w:val="00D25B63"/>
    <w:rsid w:val="00D25C99"/>
    <w:rsid w:val="00D26512"/>
    <w:rsid w:val="00D2721D"/>
    <w:rsid w:val="00D30495"/>
    <w:rsid w:val="00D30541"/>
    <w:rsid w:val="00D30861"/>
    <w:rsid w:val="00D316CF"/>
    <w:rsid w:val="00D31C2C"/>
    <w:rsid w:val="00D32171"/>
    <w:rsid w:val="00D32555"/>
    <w:rsid w:val="00D32998"/>
    <w:rsid w:val="00D331DA"/>
    <w:rsid w:val="00D343EB"/>
    <w:rsid w:val="00D347DF"/>
    <w:rsid w:val="00D34D3D"/>
    <w:rsid w:val="00D37C98"/>
    <w:rsid w:val="00D4108D"/>
    <w:rsid w:val="00D4269F"/>
    <w:rsid w:val="00D42F91"/>
    <w:rsid w:val="00D43392"/>
    <w:rsid w:val="00D437AD"/>
    <w:rsid w:val="00D441E4"/>
    <w:rsid w:val="00D45BDC"/>
    <w:rsid w:val="00D46606"/>
    <w:rsid w:val="00D46B39"/>
    <w:rsid w:val="00D46F0D"/>
    <w:rsid w:val="00D47B4C"/>
    <w:rsid w:val="00D47C31"/>
    <w:rsid w:val="00D50349"/>
    <w:rsid w:val="00D5075A"/>
    <w:rsid w:val="00D51D06"/>
    <w:rsid w:val="00D51E92"/>
    <w:rsid w:val="00D52927"/>
    <w:rsid w:val="00D53ADC"/>
    <w:rsid w:val="00D564B1"/>
    <w:rsid w:val="00D56CD1"/>
    <w:rsid w:val="00D56DAB"/>
    <w:rsid w:val="00D56DF1"/>
    <w:rsid w:val="00D56F29"/>
    <w:rsid w:val="00D57A6C"/>
    <w:rsid w:val="00D608DF"/>
    <w:rsid w:val="00D61135"/>
    <w:rsid w:val="00D61311"/>
    <w:rsid w:val="00D618A5"/>
    <w:rsid w:val="00D62383"/>
    <w:rsid w:val="00D6340A"/>
    <w:rsid w:val="00D64185"/>
    <w:rsid w:val="00D658B0"/>
    <w:rsid w:val="00D663AA"/>
    <w:rsid w:val="00D67255"/>
    <w:rsid w:val="00D67CC8"/>
    <w:rsid w:val="00D70008"/>
    <w:rsid w:val="00D713BD"/>
    <w:rsid w:val="00D723B3"/>
    <w:rsid w:val="00D74479"/>
    <w:rsid w:val="00D75462"/>
    <w:rsid w:val="00D756A5"/>
    <w:rsid w:val="00D76F40"/>
    <w:rsid w:val="00D804A0"/>
    <w:rsid w:val="00D80996"/>
    <w:rsid w:val="00D810C1"/>
    <w:rsid w:val="00D81CB2"/>
    <w:rsid w:val="00D823C6"/>
    <w:rsid w:val="00D82453"/>
    <w:rsid w:val="00D8267E"/>
    <w:rsid w:val="00D82A19"/>
    <w:rsid w:val="00D83AA1"/>
    <w:rsid w:val="00D85728"/>
    <w:rsid w:val="00D86F1B"/>
    <w:rsid w:val="00D876F6"/>
    <w:rsid w:val="00D87AF8"/>
    <w:rsid w:val="00D87EBE"/>
    <w:rsid w:val="00D900C0"/>
    <w:rsid w:val="00D9073E"/>
    <w:rsid w:val="00D913A9"/>
    <w:rsid w:val="00D92A00"/>
    <w:rsid w:val="00D947E9"/>
    <w:rsid w:val="00D9659B"/>
    <w:rsid w:val="00D965B9"/>
    <w:rsid w:val="00D96A08"/>
    <w:rsid w:val="00D96B3F"/>
    <w:rsid w:val="00D96C6D"/>
    <w:rsid w:val="00D971AF"/>
    <w:rsid w:val="00D973C9"/>
    <w:rsid w:val="00D97412"/>
    <w:rsid w:val="00D976F8"/>
    <w:rsid w:val="00DA085C"/>
    <w:rsid w:val="00DA0D6D"/>
    <w:rsid w:val="00DA18C2"/>
    <w:rsid w:val="00DA30F2"/>
    <w:rsid w:val="00DA36E7"/>
    <w:rsid w:val="00DA503E"/>
    <w:rsid w:val="00DA5578"/>
    <w:rsid w:val="00DA5687"/>
    <w:rsid w:val="00DA5A9D"/>
    <w:rsid w:val="00DA5AE1"/>
    <w:rsid w:val="00DA6FA2"/>
    <w:rsid w:val="00DA7082"/>
    <w:rsid w:val="00DB0071"/>
    <w:rsid w:val="00DB1057"/>
    <w:rsid w:val="00DB15D6"/>
    <w:rsid w:val="00DB1DB3"/>
    <w:rsid w:val="00DB2F84"/>
    <w:rsid w:val="00DB3098"/>
    <w:rsid w:val="00DB32B7"/>
    <w:rsid w:val="00DB3A5E"/>
    <w:rsid w:val="00DB4098"/>
    <w:rsid w:val="00DB4457"/>
    <w:rsid w:val="00DB46E2"/>
    <w:rsid w:val="00DB4D69"/>
    <w:rsid w:val="00DB53BF"/>
    <w:rsid w:val="00DB56D2"/>
    <w:rsid w:val="00DB5D3B"/>
    <w:rsid w:val="00DC0AE4"/>
    <w:rsid w:val="00DC0B0C"/>
    <w:rsid w:val="00DC10C1"/>
    <w:rsid w:val="00DC1162"/>
    <w:rsid w:val="00DC1D55"/>
    <w:rsid w:val="00DC309C"/>
    <w:rsid w:val="00DC39EE"/>
    <w:rsid w:val="00DC4501"/>
    <w:rsid w:val="00DC4DD8"/>
    <w:rsid w:val="00DC5CDE"/>
    <w:rsid w:val="00DC668F"/>
    <w:rsid w:val="00DC6F74"/>
    <w:rsid w:val="00DC7F08"/>
    <w:rsid w:val="00DD03FE"/>
    <w:rsid w:val="00DD0AD1"/>
    <w:rsid w:val="00DD0C5B"/>
    <w:rsid w:val="00DD1B47"/>
    <w:rsid w:val="00DD1EC0"/>
    <w:rsid w:val="00DD2002"/>
    <w:rsid w:val="00DD34FB"/>
    <w:rsid w:val="00DD38F7"/>
    <w:rsid w:val="00DD46C8"/>
    <w:rsid w:val="00DD48CA"/>
    <w:rsid w:val="00DD4A14"/>
    <w:rsid w:val="00DD50FC"/>
    <w:rsid w:val="00DD52C2"/>
    <w:rsid w:val="00DD53D0"/>
    <w:rsid w:val="00DD5BD2"/>
    <w:rsid w:val="00DD61C9"/>
    <w:rsid w:val="00DD6B44"/>
    <w:rsid w:val="00DE043A"/>
    <w:rsid w:val="00DE0A41"/>
    <w:rsid w:val="00DE119A"/>
    <w:rsid w:val="00DE1492"/>
    <w:rsid w:val="00DE1B48"/>
    <w:rsid w:val="00DE1F2F"/>
    <w:rsid w:val="00DE2E2B"/>
    <w:rsid w:val="00DE323D"/>
    <w:rsid w:val="00DE3DD6"/>
    <w:rsid w:val="00DE3E77"/>
    <w:rsid w:val="00DE48FC"/>
    <w:rsid w:val="00DE50DC"/>
    <w:rsid w:val="00DE6F75"/>
    <w:rsid w:val="00DE71A4"/>
    <w:rsid w:val="00DE7222"/>
    <w:rsid w:val="00DE7AFA"/>
    <w:rsid w:val="00DE7CC7"/>
    <w:rsid w:val="00DF0402"/>
    <w:rsid w:val="00DF0A51"/>
    <w:rsid w:val="00DF0E07"/>
    <w:rsid w:val="00DF209C"/>
    <w:rsid w:val="00DF29C8"/>
    <w:rsid w:val="00DF2D94"/>
    <w:rsid w:val="00DF3043"/>
    <w:rsid w:val="00DF3AC0"/>
    <w:rsid w:val="00DF4879"/>
    <w:rsid w:val="00DF4AA6"/>
    <w:rsid w:val="00DF4C08"/>
    <w:rsid w:val="00DF5B2D"/>
    <w:rsid w:val="00DF5B6B"/>
    <w:rsid w:val="00DF5EB8"/>
    <w:rsid w:val="00DF606A"/>
    <w:rsid w:val="00DF6BE4"/>
    <w:rsid w:val="00DF71F8"/>
    <w:rsid w:val="00DF7661"/>
    <w:rsid w:val="00DF7A16"/>
    <w:rsid w:val="00DF7B27"/>
    <w:rsid w:val="00E0094F"/>
    <w:rsid w:val="00E00B8F"/>
    <w:rsid w:val="00E00E42"/>
    <w:rsid w:val="00E01BB2"/>
    <w:rsid w:val="00E01C9B"/>
    <w:rsid w:val="00E037FE"/>
    <w:rsid w:val="00E03BE8"/>
    <w:rsid w:val="00E05CDC"/>
    <w:rsid w:val="00E06177"/>
    <w:rsid w:val="00E0688B"/>
    <w:rsid w:val="00E0700A"/>
    <w:rsid w:val="00E0755A"/>
    <w:rsid w:val="00E10A23"/>
    <w:rsid w:val="00E10CEA"/>
    <w:rsid w:val="00E128DE"/>
    <w:rsid w:val="00E1294D"/>
    <w:rsid w:val="00E12FB0"/>
    <w:rsid w:val="00E13408"/>
    <w:rsid w:val="00E13C1A"/>
    <w:rsid w:val="00E13C5A"/>
    <w:rsid w:val="00E145B8"/>
    <w:rsid w:val="00E15E56"/>
    <w:rsid w:val="00E1634D"/>
    <w:rsid w:val="00E164B5"/>
    <w:rsid w:val="00E17225"/>
    <w:rsid w:val="00E17401"/>
    <w:rsid w:val="00E20260"/>
    <w:rsid w:val="00E2116C"/>
    <w:rsid w:val="00E21242"/>
    <w:rsid w:val="00E2187B"/>
    <w:rsid w:val="00E219AE"/>
    <w:rsid w:val="00E21C9E"/>
    <w:rsid w:val="00E22AB3"/>
    <w:rsid w:val="00E232AE"/>
    <w:rsid w:val="00E23C19"/>
    <w:rsid w:val="00E2456A"/>
    <w:rsid w:val="00E2474C"/>
    <w:rsid w:val="00E24956"/>
    <w:rsid w:val="00E2533A"/>
    <w:rsid w:val="00E253A7"/>
    <w:rsid w:val="00E27397"/>
    <w:rsid w:val="00E30B8D"/>
    <w:rsid w:val="00E30E96"/>
    <w:rsid w:val="00E30F84"/>
    <w:rsid w:val="00E31632"/>
    <w:rsid w:val="00E31C63"/>
    <w:rsid w:val="00E32554"/>
    <w:rsid w:val="00E32DA5"/>
    <w:rsid w:val="00E33441"/>
    <w:rsid w:val="00E341C4"/>
    <w:rsid w:val="00E34A98"/>
    <w:rsid w:val="00E3512F"/>
    <w:rsid w:val="00E356B6"/>
    <w:rsid w:val="00E35E5E"/>
    <w:rsid w:val="00E37011"/>
    <w:rsid w:val="00E37594"/>
    <w:rsid w:val="00E3774F"/>
    <w:rsid w:val="00E37BEA"/>
    <w:rsid w:val="00E37C76"/>
    <w:rsid w:val="00E37E32"/>
    <w:rsid w:val="00E37F30"/>
    <w:rsid w:val="00E403BD"/>
    <w:rsid w:val="00E4057A"/>
    <w:rsid w:val="00E40911"/>
    <w:rsid w:val="00E41132"/>
    <w:rsid w:val="00E41154"/>
    <w:rsid w:val="00E42FC6"/>
    <w:rsid w:val="00E42FE0"/>
    <w:rsid w:val="00E43D0D"/>
    <w:rsid w:val="00E43EAA"/>
    <w:rsid w:val="00E449F2"/>
    <w:rsid w:val="00E45168"/>
    <w:rsid w:val="00E456BB"/>
    <w:rsid w:val="00E45DEC"/>
    <w:rsid w:val="00E45FC5"/>
    <w:rsid w:val="00E462D0"/>
    <w:rsid w:val="00E46594"/>
    <w:rsid w:val="00E475F4"/>
    <w:rsid w:val="00E476F7"/>
    <w:rsid w:val="00E518D6"/>
    <w:rsid w:val="00E51A0A"/>
    <w:rsid w:val="00E5248E"/>
    <w:rsid w:val="00E52726"/>
    <w:rsid w:val="00E5325E"/>
    <w:rsid w:val="00E53498"/>
    <w:rsid w:val="00E53C16"/>
    <w:rsid w:val="00E5408B"/>
    <w:rsid w:val="00E5471A"/>
    <w:rsid w:val="00E54832"/>
    <w:rsid w:val="00E54E93"/>
    <w:rsid w:val="00E56D55"/>
    <w:rsid w:val="00E60B03"/>
    <w:rsid w:val="00E610F0"/>
    <w:rsid w:val="00E62F3E"/>
    <w:rsid w:val="00E637B1"/>
    <w:rsid w:val="00E63B1D"/>
    <w:rsid w:val="00E641F6"/>
    <w:rsid w:val="00E64234"/>
    <w:rsid w:val="00E64ADB"/>
    <w:rsid w:val="00E651CC"/>
    <w:rsid w:val="00E66704"/>
    <w:rsid w:val="00E67180"/>
    <w:rsid w:val="00E677AD"/>
    <w:rsid w:val="00E70612"/>
    <w:rsid w:val="00E714C4"/>
    <w:rsid w:val="00E71863"/>
    <w:rsid w:val="00E71B79"/>
    <w:rsid w:val="00E73C97"/>
    <w:rsid w:val="00E747FD"/>
    <w:rsid w:val="00E767D2"/>
    <w:rsid w:val="00E77941"/>
    <w:rsid w:val="00E779CC"/>
    <w:rsid w:val="00E8134F"/>
    <w:rsid w:val="00E81E8A"/>
    <w:rsid w:val="00E8293F"/>
    <w:rsid w:val="00E829C4"/>
    <w:rsid w:val="00E82F56"/>
    <w:rsid w:val="00E831F9"/>
    <w:rsid w:val="00E8335E"/>
    <w:rsid w:val="00E83555"/>
    <w:rsid w:val="00E84253"/>
    <w:rsid w:val="00E84561"/>
    <w:rsid w:val="00E84E92"/>
    <w:rsid w:val="00E8532D"/>
    <w:rsid w:val="00E85BA1"/>
    <w:rsid w:val="00E8644F"/>
    <w:rsid w:val="00E86D7B"/>
    <w:rsid w:val="00E87BDD"/>
    <w:rsid w:val="00E9022A"/>
    <w:rsid w:val="00E90513"/>
    <w:rsid w:val="00E90ABC"/>
    <w:rsid w:val="00E9125A"/>
    <w:rsid w:val="00E91E7F"/>
    <w:rsid w:val="00E92173"/>
    <w:rsid w:val="00E93CA6"/>
    <w:rsid w:val="00E93CF7"/>
    <w:rsid w:val="00E93DB2"/>
    <w:rsid w:val="00E95F5A"/>
    <w:rsid w:val="00E9637C"/>
    <w:rsid w:val="00E965CA"/>
    <w:rsid w:val="00E96927"/>
    <w:rsid w:val="00E96FE8"/>
    <w:rsid w:val="00EA06C5"/>
    <w:rsid w:val="00EA216A"/>
    <w:rsid w:val="00EA2FC3"/>
    <w:rsid w:val="00EA3655"/>
    <w:rsid w:val="00EA49AF"/>
    <w:rsid w:val="00EA57E4"/>
    <w:rsid w:val="00EA5F36"/>
    <w:rsid w:val="00EA5F6F"/>
    <w:rsid w:val="00EA6529"/>
    <w:rsid w:val="00EA6A72"/>
    <w:rsid w:val="00EA7E04"/>
    <w:rsid w:val="00EB0107"/>
    <w:rsid w:val="00EB0B67"/>
    <w:rsid w:val="00EB4333"/>
    <w:rsid w:val="00EB4BB5"/>
    <w:rsid w:val="00EB4D92"/>
    <w:rsid w:val="00EB4ED7"/>
    <w:rsid w:val="00EB5B68"/>
    <w:rsid w:val="00EB5C4D"/>
    <w:rsid w:val="00EB5F36"/>
    <w:rsid w:val="00EB71A0"/>
    <w:rsid w:val="00EC0E14"/>
    <w:rsid w:val="00EC1956"/>
    <w:rsid w:val="00EC2DB7"/>
    <w:rsid w:val="00EC30D9"/>
    <w:rsid w:val="00EC3A52"/>
    <w:rsid w:val="00EC4020"/>
    <w:rsid w:val="00EC40EC"/>
    <w:rsid w:val="00EC48E6"/>
    <w:rsid w:val="00EC4AAA"/>
    <w:rsid w:val="00EC58C7"/>
    <w:rsid w:val="00EC596C"/>
    <w:rsid w:val="00EC684A"/>
    <w:rsid w:val="00EC7D36"/>
    <w:rsid w:val="00ED051F"/>
    <w:rsid w:val="00ED113A"/>
    <w:rsid w:val="00ED1615"/>
    <w:rsid w:val="00ED2A23"/>
    <w:rsid w:val="00ED2C80"/>
    <w:rsid w:val="00ED2EA9"/>
    <w:rsid w:val="00ED4D58"/>
    <w:rsid w:val="00ED580A"/>
    <w:rsid w:val="00ED5B23"/>
    <w:rsid w:val="00ED646D"/>
    <w:rsid w:val="00ED6B5A"/>
    <w:rsid w:val="00ED7730"/>
    <w:rsid w:val="00EE1222"/>
    <w:rsid w:val="00EE1757"/>
    <w:rsid w:val="00EE19B9"/>
    <w:rsid w:val="00EE2382"/>
    <w:rsid w:val="00EE2C1D"/>
    <w:rsid w:val="00EE36C2"/>
    <w:rsid w:val="00EE38D9"/>
    <w:rsid w:val="00EE3A44"/>
    <w:rsid w:val="00EE3BB3"/>
    <w:rsid w:val="00EE3F95"/>
    <w:rsid w:val="00EE44DA"/>
    <w:rsid w:val="00EE5231"/>
    <w:rsid w:val="00EE539C"/>
    <w:rsid w:val="00EE53A9"/>
    <w:rsid w:val="00EE5CA0"/>
    <w:rsid w:val="00EE5F94"/>
    <w:rsid w:val="00EE5FF4"/>
    <w:rsid w:val="00EF1DF3"/>
    <w:rsid w:val="00EF2AA5"/>
    <w:rsid w:val="00EF2AFD"/>
    <w:rsid w:val="00EF57CB"/>
    <w:rsid w:val="00EF64BA"/>
    <w:rsid w:val="00EF6B60"/>
    <w:rsid w:val="00EF77F6"/>
    <w:rsid w:val="00EF780D"/>
    <w:rsid w:val="00EF7F03"/>
    <w:rsid w:val="00F014F0"/>
    <w:rsid w:val="00F0154E"/>
    <w:rsid w:val="00F02C50"/>
    <w:rsid w:val="00F03C50"/>
    <w:rsid w:val="00F04454"/>
    <w:rsid w:val="00F04627"/>
    <w:rsid w:val="00F04FF9"/>
    <w:rsid w:val="00F05D66"/>
    <w:rsid w:val="00F06AB8"/>
    <w:rsid w:val="00F06ACB"/>
    <w:rsid w:val="00F07666"/>
    <w:rsid w:val="00F07996"/>
    <w:rsid w:val="00F07CA5"/>
    <w:rsid w:val="00F10F40"/>
    <w:rsid w:val="00F11096"/>
    <w:rsid w:val="00F11C59"/>
    <w:rsid w:val="00F11DEE"/>
    <w:rsid w:val="00F12DEC"/>
    <w:rsid w:val="00F15F16"/>
    <w:rsid w:val="00F1615E"/>
    <w:rsid w:val="00F163D3"/>
    <w:rsid w:val="00F17141"/>
    <w:rsid w:val="00F17A91"/>
    <w:rsid w:val="00F2009C"/>
    <w:rsid w:val="00F204A1"/>
    <w:rsid w:val="00F2079F"/>
    <w:rsid w:val="00F2082E"/>
    <w:rsid w:val="00F21558"/>
    <w:rsid w:val="00F21FB6"/>
    <w:rsid w:val="00F22D1B"/>
    <w:rsid w:val="00F22D90"/>
    <w:rsid w:val="00F25836"/>
    <w:rsid w:val="00F26FCB"/>
    <w:rsid w:val="00F276C6"/>
    <w:rsid w:val="00F27B6D"/>
    <w:rsid w:val="00F300A4"/>
    <w:rsid w:val="00F303C8"/>
    <w:rsid w:val="00F30747"/>
    <w:rsid w:val="00F30BB1"/>
    <w:rsid w:val="00F31AAE"/>
    <w:rsid w:val="00F327FC"/>
    <w:rsid w:val="00F32E52"/>
    <w:rsid w:val="00F3347C"/>
    <w:rsid w:val="00F33922"/>
    <w:rsid w:val="00F3463C"/>
    <w:rsid w:val="00F34F18"/>
    <w:rsid w:val="00F36449"/>
    <w:rsid w:val="00F37294"/>
    <w:rsid w:val="00F37CD8"/>
    <w:rsid w:val="00F409A5"/>
    <w:rsid w:val="00F40A2B"/>
    <w:rsid w:val="00F40B81"/>
    <w:rsid w:val="00F4136E"/>
    <w:rsid w:val="00F4228D"/>
    <w:rsid w:val="00F42C2C"/>
    <w:rsid w:val="00F4324E"/>
    <w:rsid w:val="00F45907"/>
    <w:rsid w:val="00F4590D"/>
    <w:rsid w:val="00F462D0"/>
    <w:rsid w:val="00F462FE"/>
    <w:rsid w:val="00F47F11"/>
    <w:rsid w:val="00F5128D"/>
    <w:rsid w:val="00F51917"/>
    <w:rsid w:val="00F536AF"/>
    <w:rsid w:val="00F541D7"/>
    <w:rsid w:val="00F54A4E"/>
    <w:rsid w:val="00F54A5F"/>
    <w:rsid w:val="00F54C2F"/>
    <w:rsid w:val="00F55101"/>
    <w:rsid w:val="00F557E2"/>
    <w:rsid w:val="00F55C80"/>
    <w:rsid w:val="00F563EB"/>
    <w:rsid w:val="00F5644D"/>
    <w:rsid w:val="00F601C8"/>
    <w:rsid w:val="00F6055A"/>
    <w:rsid w:val="00F608C4"/>
    <w:rsid w:val="00F6125E"/>
    <w:rsid w:val="00F612A8"/>
    <w:rsid w:val="00F63F1E"/>
    <w:rsid w:val="00F6527D"/>
    <w:rsid w:val="00F6672F"/>
    <w:rsid w:val="00F67AB9"/>
    <w:rsid w:val="00F67E4F"/>
    <w:rsid w:val="00F70591"/>
    <w:rsid w:val="00F70BFD"/>
    <w:rsid w:val="00F71DEC"/>
    <w:rsid w:val="00F72209"/>
    <w:rsid w:val="00F730F2"/>
    <w:rsid w:val="00F73470"/>
    <w:rsid w:val="00F73D10"/>
    <w:rsid w:val="00F746F1"/>
    <w:rsid w:val="00F7484F"/>
    <w:rsid w:val="00F74AC0"/>
    <w:rsid w:val="00F75259"/>
    <w:rsid w:val="00F75574"/>
    <w:rsid w:val="00F75A87"/>
    <w:rsid w:val="00F75B85"/>
    <w:rsid w:val="00F75C66"/>
    <w:rsid w:val="00F75E3E"/>
    <w:rsid w:val="00F75FEE"/>
    <w:rsid w:val="00F76E76"/>
    <w:rsid w:val="00F774E9"/>
    <w:rsid w:val="00F80264"/>
    <w:rsid w:val="00F80F43"/>
    <w:rsid w:val="00F810FB"/>
    <w:rsid w:val="00F821E8"/>
    <w:rsid w:val="00F82536"/>
    <w:rsid w:val="00F831B8"/>
    <w:rsid w:val="00F836C3"/>
    <w:rsid w:val="00F8427C"/>
    <w:rsid w:val="00F84E53"/>
    <w:rsid w:val="00F85126"/>
    <w:rsid w:val="00F8515C"/>
    <w:rsid w:val="00F85340"/>
    <w:rsid w:val="00F85CA0"/>
    <w:rsid w:val="00F85EA8"/>
    <w:rsid w:val="00F865AA"/>
    <w:rsid w:val="00F86994"/>
    <w:rsid w:val="00F906A0"/>
    <w:rsid w:val="00F90A50"/>
    <w:rsid w:val="00F91099"/>
    <w:rsid w:val="00F932C8"/>
    <w:rsid w:val="00F93373"/>
    <w:rsid w:val="00F95718"/>
    <w:rsid w:val="00F95DCF"/>
    <w:rsid w:val="00F95FD2"/>
    <w:rsid w:val="00F95FD4"/>
    <w:rsid w:val="00F96462"/>
    <w:rsid w:val="00F9654A"/>
    <w:rsid w:val="00F96C63"/>
    <w:rsid w:val="00F9720C"/>
    <w:rsid w:val="00F97D8E"/>
    <w:rsid w:val="00FA1376"/>
    <w:rsid w:val="00FA19F8"/>
    <w:rsid w:val="00FA2272"/>
    <w:rsid w:val="00FA24A8"/>
    <w:rsid w:val="00FA2A8C"/>
    <w:rsid w:val="00FA2FAD"/>
    <w:rsid w:val="00FA3E83"/>
    <w:rsid w:val="00FA41E8"/>
    <w:rsid w:val="00FA4D31"/>
    <w:rsid w:val="00FA5954"/>
    <w:rsid w:val="00FA6BF7"/>
    <w:rsid w:val="00FA7008"/>
    <w:rsid w:val="00FB10C0"/>
    <w:rsid w:val="00FB1105"/>
    <w:rsid w:val="00FB4237"/>
    <w:rsid w:val="00FB4860"/>
    <w:rsid w:val="00FB4F17"/>
    <w:rsid w:val="00FB52EC"/>
    <w:rsid w:val="00FB6724"/>
    <w:rsid w:val="00FB6CFC"/>
    <w:rsid w:val="00FB6F6D"/>
    <w:rsid w:val="00FB7354"/>
    <w:rsid w:val="00FB73F8"/>
    <w:rsid w:val="00FC0294"/>
    <w:rsid w:val="00FC04CF"/>
    <w:rsid w:val="00FC0AEC"/>
    <w:rsid w:val="00FC2D3A"/>
    <w:rsid w:val="00FC4ADD"/>
    <w:rsid w:val="00FC5C05"/>
    <w:rsid w:val="00FC60B2"/>
    <w:rsid w:val="00FC6C38"/>
    <w:rsid w:val="00FC6D76"/>
    <w:rsid w:val="00FC734C"/>
    <w:rsid w:val="00FC7365"/>
    <w:rsid w:val="00FD0897"/>
    <w:rsid w:val="00FD13D1"/>
    <w:rsid w:val="00FD13D5"/>
    <w:rsid w:val="00FD176E"/>
    <w:rsid w:val="00FD18A9"/>
    <w:rsid w:val="00FD3054"/>
    <w:rsid w:val="00FD48F6"/>
    <w:rsid w:val="00FD5373"/>
    <w:rsid w:val="00FD57B6"/>
    <w:rsid w:val="00FD5DD6"/>
    <w:rsid w:val="00FD75FF"/>
    <w:rsid w:val="00FD7BE6"/>
    <w:rsid w:val="00FD7CDD"/>
    <w:rsid w:val="00FD7F95"/>
    <w:rsid w:val="00FE084F"/>
    <w:rsid w:val="00FE26C9"/>
    <w:rsid w:val="00FE2776"/>
    <w:rsid w:val="00FE3C01"/>
    <w:rsid w:val="00FE4537"/>
    <w:rsid w:val="00FE48A4"/>
    <w:rsid w:val="00FE5A1E"/>
    <w:rsid w:val="00FE609E"/>
    <w:rsid w:val="00FE7708"/>
    <w:rsid w:val="00FE7826"/>
    <w:rsid w:val="00FE7B04"/>
    <w:rsid w:val="00FF010C"/>
    <w:rsid w:val="00FF1255"/>
    <w:rsid w:val="00FF1838"/>
    <w:rsid w:val="00FF36E1"/>
    <w:rsid w:val="00FF3F9E"/>
    <w:rsid w:val="00FF4241"/>
    <w:rsid w:val="00FF4366"/>
    <w:rsid w:val="00FF4F88"/>
    <w:rsid w:val="00FF5C22"/>
    <w:rsid w:val="00FF5E4D"/>
    <w:rsid w:val="00FF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none [3213]">
      <v:fill color="white" on="f"/>
      <v:stroke color="none [3213]"/>
    </o:shapedefaults>
    <o:shapelayout v:ext="edit">
      <o:idmap v:ext="edit" data="2"/>
    </o:shapelayout>
  </w:shapeDefaults>
  <w:decimalSymbol w:val=","/>
  <w:listSeparator w:val=";"/>
  <w14:docId w14:val="76A9FDFA"/>
  <w15:docId w15:val="{01C35E8A-9B92-491E-8F3C-4084FCCD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74A7"/>
    <w:rPr>
      <w:rFonts w:ascii="Gadugi" w:hAnsi="Gadugi"/>
      <w:sz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sz w:val="28"/>
      <w:szCs w:val="24"/>
    </w:rPr>
  </w:style>
  <w:style w:type="paragraph" w:styleId="Ttulo2">
    <w:name w:val="heading 2"/>
    <w:basedOn w:val="Normal"/>
    <w:next w:val="Normal"/>
    <w:qFormat/>
    <w:pPr>
      <w:keepNext/>
      <w:jc w:val="right"/>
      <w:outlineLvl w:val="1"/>
    </w:pPr>
    <w:rPr>
      <w:rFonts w:ascii="Tahoma" w:hAnsi="Tahoma" w:cs="Tahoma"/>
      <w:b/>
      <w:bCs/>
      <w:szCs w:val="24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Helvetica" w:hAnsi="Helvetica"/>
      <w:color w:val="FFFFFF"/>
      <w:sz w:val="52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sz w:val="52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Helvetica" w:hAnsi="Helvetica"/>
      <w:color w:val="FFFFFF"/>
      <w:sz w:val="44"/>
    </w:rPr>
  </w:style>
  <w:style w:type="paragraph" w:styleId="Ttulo7">
    <w:name w:val="heading 7"/>
    <w:basedOn w:val="Normal"/>
    <w:next w:val="Normal"/>
    <w:qFormat/>
    <w:pPr>
      <w:keepNext/>
      <w:ind w:firstLine="708"/>
      <w:jc w:val="both"/>
      <w:outlineLvl w:val="6"/>
    </w:pPr>
    <w:rPr>
      <w:b/>
      <w:bCs/>
      <w:szCs w:val="24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</w:rPr>
  </w:style>
  <w:style w:type="paragraph" w:styleId="Recuodecorpodetexto">
    <w:name w:val="Body Text Indent"/>
    <w:basedOn w:val="Normal"/>
    <w:link w:val="RecuodecorpodetextoChar"/>
    <w:pPr>
      <w:ind w:left="709" w:hanging="709"/>
    </w:pPr>
    <w:rPr>
      <w:lang w:val="x-none" w:eastAsia="x-none"/>
    </w:rPr>
  </w:style>
  <w:style w:type="paragraph" w:styleId="Recuodecorpodetexto2">
    <w:name w:val="Body Text Indent 2"/>
    <w:basedOn w:val="Normal"/>
    <w:pPr>
      <w:spacing w:line="360" w:lineRule="auto"/>
      <w:ind w:firstLine="1134"/>
      <w:jc w:val="both"/>
    </w:pPr>
    <w:rPr>
      <w:color w:val="000000"/>
    </w:rPr>
  </w:style>
  <w:style w:type="paragraph" w:styleId="Corpodetexto">
    <w:name w:val="Body Text"/>
    <w:basedOn w:val="Normal"/>
    <w:pPr>
      <w:jc w:val="both"/>
    </w:pPr>
    <w:rPr>
      <w:rFonts w:ascii="Times New Roman" w:hAnsi="Times New Roman"/>
    </w:rPr>
  </w:style>
  <w:style w:type="paragraph" w:customStyle="1" w:styleId="xl28">
    <w:name w:val="xl28"/>
    <w:basedOn w:val="Normal"/>
    <w:pPr>
      <w:spacing w:before="100" w:beforeAutospacing="1" w:after="100" w:afterAutospacing="1"/>
      <w:jc w:val="center"/>
    </w:pPr>
    <w:rPr>
      <w:rFonts w:eastAsia="Arial Unicode MS" w:cs="Arial"/>
      <w:b/>
      <w:bCs/>
      <w:sz w:val="28"/>
      <w:szCs w:val="28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lang w:val="x-none" w:eastAsia="x-none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Recuodecorpodetexto3">
    <w:name w:val="Body Text Indent 3"/>
    <w:basedOn w:val="Normal"/>
    <w:pPr>
      <w:ind w:left="705"/>
      <w:jc w:val="both"/>
    </w:pPr>
    <w:rPr>
      <w:rFonts w:cs="Arial"/>
      <w:b/>
      <w:bCs/>
      <w:i/>
      <w:iCs/>
    </w:rPr>
  </w:style>
  <w:style w:type="paragraph" w:styleId="Corpodetexto3">
    <w:name w:val="Body Text 3"/>
    <w:basedOn w:val="Normal"/>
    <w:pPr>
      <w:jc w:val="both"/>
    </w:pPr>
    <w:rPr>
      <w:b/>
      <w:bCs/>
      <w:i/>
      <w:iCs/>
    </w:rPr>
  </w:style>
  <w:style w:type="table" w:styleId="Tabelacomgrade">
    <w:name w:val="Table Grid"/>
    <w:basedOn w:val="Tabelanormal"/>
    <w:uiPriority w:val="39"/>
    <w:rsid w:val="0056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link w:val="Cabealho"/>
    <w:uiPriority w:val="99"/>
    <w:rsid w:val="00D85728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0B6BFF"/>
    <w:rPr>
      <w:rFonts w:ascii="Segoe UI" w:hAnsi="Segoe UI"/>
      <w:sz w:val="18"/>
      <w:szCs w:val="18"/>
      <w:lang w:val="x-none" w:eastAsia="x-none"/>
    </w:rPr>
  </w:style>
  <w:style w:type="character" w:customStyle="1" w:styleId="TextodebaloChar">
    <w:name w:val="Texto de balão Char"/>
    <w:link w:val="Textodebalo"/>
    <w:rsid w:val="000B6BFF"/>
    <w:rPr>
      <w:rFonts w:ascii="Segoe UI" w:hAnsi="Segoe UI" w:cs="Segoe UI"/>
      <w:sz w:val="18"/>
      <w:szCs w:val="18"/>
    </w:rPr>
  </w:style>
  <w:style w:type="character" w:customStyle="1" w:styleId="RecuodecorpodetextoChar">
    <w:name w:val="Recuo de corpo de texto Char"/>
    <w:link w:val="Recuodecorpodetexto"/>
    <w:rsid w:val="00E30F84"/>
    <w:rPr>
      <w:rFonts w:ascii="Arial" w:hAnsi="Arial"/>
      <w:sz w:val="24"/>
    </w:rPr>
  </w:style>
  <w:style w:type="character" w:customStyle="1" w:styleId="RodapChar">
    <w:name w:val="Rodapé Char"/>
    <w:link w:val="Rodap"/>
    <w:uiPriority w:val="99"/>
    <w:rsid w:val="001954DC"/>
    <w:rPr>
      <w:rFonts w:ascii="Arial" w:hAnsi="Arial"/>
      <w:sz w:val="24"/>
    </w:rPr>
  </w:style>
  <w:style w:type="character" w:styleId="Hyperlink">
    <w:name w:val="Hyperlink"/>
    <w:rsid w:val="00087129"/>
    <w:rPr>
      <w:color w:val="0000FF"/>
      <w:u w:val="single"/>
    </w:rPr>
  </w:style>
  <w:style w:type="paragraph" w:customStyle="1" w:styleId="SEBAL">
    <w:name w:val="SEBAL"/>
    <w:basedOn w:val="Normal"/>
    <w:link w:val="SEBALChar"/>
    <w:qFormat/>
    <w:rsid w:val="002C3E7D"/>
    <w:pPr>
      <w:widowControl w:val="0"/>
      <w:suppressAutoHyphens/>
      <w:spacing w:after="120"/>
      <w:jc w:val="right"/>
    </w:pPr>
    <w:rPr>
      <w:rFonts w:eastAsia="Lucida Sans Unicode"/>
      <w:sz w:val="32"/>
      <w:szCs w:val="32"/>
    </w:rPr>
  </w:style>
  <w:style w:type="character" w:customStyle="1" w:styleId="SEBALChar">
    <w:name w:val="SEBAL Char"/>
    <w:basedOn w:val="Fontepargpadro"/>
    <w:link w:val="SEBAL"/>
    <w:rsid w:val="002C3E7D"/>
    <w:rPr>
      <w:rFonts w:ascii="Gadugi" w:eastAsia="Lucida Sans Unicode" w:hAnsi="Gadugi"/>
      <w:sz w:val="32"/>
      <w:szCs w:val="32"/>
    </w:rPr>
  </w:style>
  <w:style w:type="paragraph" w:customStyle="1" w:styleId="NormalL">
    <w:name w:val="Normal L"/>
    <w:basedOn w:val="Normal"/>
    <w:link w:val="NormalLChar"/>
    <w:uiPriority w:val="99"/>
    <w:rsid w:val="008D7E11"/>
    <w:pPr>
      <w:spacing w:line="300" w:lineRule="auto"/>
      <w:ind w:firstLine="1418"/>
      <w:jc w:val="both"/>
    </w:pPr>
    <w:rPr>
      <w:noProof/>
    </w:rPr>
  </w:style>
  <w:style w:type="character" w:customStyle="1" w:styleId="NormalLChar">
    <w:name w:val="Normal L Char"/>
    <w:link w:val="NormalL"/>
    <w:uiPriority w:val="99"/>
    <w:locked/>
    <w:rsid w:val="008D7E11"/>
    <w:rPr>
      <w:rFonts w:ascii="Gadugi" w:hAnsi="Gadugi"/>
      <w:noProof/>
      <w:sz w:val="24"/>
    </w:rPr>
  </w:style>
  <w:style w:type="paragraph" w:customStyle="1" w:styleId="1032019">
    <w:name w:val="103/2019"/>
    <w:basedOn w:val="Normal"/>
    <w:link w:val="1032019Char"/>
    <w:qFormat/>
    <w:rsid w:val="00FD7F95"/>
    <w:pPr>
      <w:spacing w:line="300" w:lineRule="auto"/>
      <w:ind w:firstLine="709"/>
      <w:jc w:val="both"/>
    </w:pPr>
    <w:rPr>
      <w:szCs w:val="26"/>
    </w:rPr>
  </w:style>
  <w:style w:type="paragraph" w:styleId="PargrafodaLista">
    <w:name w:val="List Paragraph"/>
    <w:basedOn w:val="Normal"/>
    <w:uiPriority w:val="34"/>
    <w:qFormat/>
    <w:rsid w:val="00121845"/>
    <w:pPr>
      <w:ind w:left="720"/>
      <w:contextualSpacing/>
    </w:pPr>
  </w:style>
  <w:style w:type="character" w:customStyle="1" w:styleId="1032019Char">
    <w:name w:val="103/2019 Char"/>
    <w:basedOn w:val="Fontepargpadro"/>
    <w:link w:val="1032019"/>
    <w:rsid w:val="00FD7F95"/>
    <w:rPr>
      <w:rFonts w:ascii="Gadugi" w:hAnsi="Gadugi"/>
      <w:sz w:val="24"/>
      <w:szCs w:val="26"/>
    </w:rPr>
  </w:style>
  <w:style w:type="paragraph" w:styleId="Legenda">
    <w:name w:val="caption"/>
    <w:basedOn w:val="Normal"/>
    <w:next w:val="Normal"/>
    <w:uiPriority w:val="35"/>
    <w:unhideWhenUsed/>
    <w:qFormat/>
    <w:rsid w:val="00D05160"/>
    <w:pPr>
      <w:spacing w:after="200"/>
      <w:jc w:val="center"/>
    </w:pPr>
    <w:rPr>
      <w:sz w:val="20"/>
    </w:rPr>
  </w:style>
  <w:style w:type="table" w:customStyle="1" w:styleId="EstiloSEBAL">
    <w:name w:val="Estilo SEBAL"/>
    <w:basedOn w:val="Tabelanormal"/>
    <w:uiPriority w:val="99"/>
    <w:rsid w:val="00BD3BA6"/>
    <w:pPr>
      <w:jc w:val="center"/>
    </w:pPr>
    <w:rPr>
      <w:rFonts w:ascii="Gadugi" w:hAnsi="Gadugi"/>
      <w:b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rPr>
        <w:tblHeader/>
      </w:trPr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extosemFormatao">
    <w:name w:val="Plain Text"/>
    <w:basedOn w:val="Normal"/>
    <w:link w:val="TextosemFormataoChar"/>
    <w:rsid w:val="001400A2"/>
    <w:rPr>
      <w:rFonts w:ascii="Courier New" w:hAnsi="Courier New"/>
      <w:sz w:val="20"/>
      <w:lang w:val="x-none" w:eastAsia="x-none"/>
    </w:rPr>
  </w:style>
  <w:style w:type="character" w:customStyle="1" w:styleId="TextosemFormataoChar">
    <w:name w:val="Texto sem Formatação Char"/>
    <w:basedOn w:val="Fontepargpadro"/>
    <w:link w:val="TextosemFormatao"/>
    <w:rsid w:val="001400A2"/>
    <w:rPr>
      <w:rFonts w:ascii="Courier New" w:hAnsi="Courier New"/>
      <w:lang w:val="x-none" w:eastAsia="x-none"/>
    </w:rPr>
  </w:style>
  <w:style w:type="paragraph" w:styleId="Textoembloco">
    <w:name w:val="Block Text"/>
    <w:basedOn w:val="Normal"/>
    <w:rsid w:val="001400A2"/>
    <w:pPr>
      <w:ind w:left="360" w:right="233"/>
      <w:jc w:val="both"/>
    </w:pPr>
    <w:rPr>
      <w:rFonts w:ascii="Arial" w:hAnsi="Arial" w:cs="Arial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377726"/>
    <w:rPr>
      <w:sz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377726"/>
    <w:rPr>
      <w:rFonts w:ascii="Gadugi" w:hAnsi="Gadugi"/>
    </w:rPr>
  </w:style>
  <w:style w:type="character" w:styleId="Refdenotaderodap">
    <w:name w:val="footnote reference"/>
    <w:basedOn w:val="Fontepargpadro"/>
    <w:uiPriority w:val="99"/>
    <w:unhideWhenUsed/>
    <w:rsid w:val="00377726"/>
    <w:rPr>
      <w:vertAlign w:val="superscript"/>
    </w:rPr>
  </w:style>
  <w:style w:type="paragraph" w:customStyle="1" w:styleId="Default">
    <w:name w:val="Default"/>
    <w:rsid w:val="0037772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Textodenotadefim">
    <w:name w:val="endnote text"/>
    <w:basedOn w:val="Normal"/>
    <w:link w:val="TextodenotadefimChar"/>
    <w:semiHidden/>
    <w:unhideWhenUsed/>
    <w:rsid w:val="006329FE"/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semiHidden/>
    <w:rsid w:val="006329FE"/>
    <w:rPr>
      <w:rFonts w:ascii="Gadugi" w:hAnsi="Gadugi"/>
    </w:rPr>
  </w:style>
  <w:style w:type="character" w:styleId="Refdenotadefim">
    <w:name w:val="endnote reference"/>
    <w:basedOn w:val="Fontepargpadro"/>
    <w:semiHidden/>
    <w:unhideWhenUsed/>
    <w:rsid w:val="006329FE"/>
    <w:rPr>
      <w:vertAlign w:val="superscript"/>
    </w:rPr>
  </w:style>
  <w:style w:type="character" w:customStyle="1" w:styleId="TextoSimplesChar">
    <w:name w:val="Texto Simples Char"/>
    <w:link w:val="TextoSimples"/>
    <w:locked/>
    <w:rsid w:val="00991E2A"/>
    <w:rPr>
      <w:rFonts w:ascii="Gadugi" w:hAnsi="Gadugi" w:cs="Tahoma"/>
      <w:kern w:val="3"/>
      <w:szCs w:val="24"/>
    </w:rPr>
  </w:style>
  <w:style w:type="paragraph" w:customStyle="1" w:styleId="TextoSimples">
    <w:name w:val="Texto Simples"/>
    <w:basedOn w:val="Normal"/>
    <w:link w:val="TextoSimplesChar"/>
    <w:qFormat/>
    <w:rsid w:val="00991E2A"/>
    <w:pPr>
      <w:widowControl w:val="0"/>
      <w:suppressAutoHyphens/>
      <w:autoSpaceDN w:val="0"/>
      <w:jc w:val="center"/>
    </w:pPr>
    <w:rPr>
      <w:rFonts w:cs="Tahoma"/>
      <w:kern w:val="3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icoca\Desktop\Planilha%20armas%20V4.1.2\Confronto.dot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07A5A3-ABE1-4E11-8E34-679DEB59F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C:\Users\ericoca\Desktop\Planilha armas V4.1.2\Confronto.dotm</Template>
  <TotalTime>19</TotalTime>
  <Pages>6</Pages>
  <Words>959</Words>
  <Characters>5784</Characters>
  <Application>Microsoft Office Word</Application>
  <DocSecurity>0</DocSecurity>
  <Lines>167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BÁSICO</vt:lpstr>
    </vt:vector>
  </TitlesOfParts>
  <Company>SEDUH</Company>
  <LinksUpToDate>false</LinksUpToDate>
  <CharactersWithSpaces>6703</CharactersWithSpaces>
  <SharedDoc>false</SharedDoc>
  <HLinks>
    <vt:vector size="12" baseType="variant">
      <vt:variant>
        <vt:i4>2687098</vt:i4>
      </vt:variant>
      <vt:variant>
        <vt:i4>12</vt:i4>
      </vt:variant>
      <vt:variant>
        <vt:i4>0</vt:i4>
      </vt:variant>
      <vt:variant>
        <vt:i4>5</vt:i4>
      </vt:variant>
      <vt:variant>
        <vt:lpwstr>http://www.policiacientifica.go.gov.br/</vt:lpwstr>
      </vt:variant>
      <vt:variant>
        <vt:lpwstr/>
      </vt:variant>
      <vt:variant>
        <vt:i4>2687098</vt:i4>
      </vt:variant>
      <vt:variant>
        <vt:i4>9</vt:i4>
      </vt:variant>
      <vt:variant>
        <vt:i4>0</vt:i4>
      </vt:variant>
      <vt:variant>
        <vt:i4>5</vt:i4>
      </vt:variant>
      <vt:variant>
        <vt:lpwstr>http://www.policiacientifica.go.gov.br/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BÁSICO</dc:title>
  <dc:creator>Erico Correia de Alcantara</dc:creator>
  <cp:lastModifiedBy>Waldir Oliveira de Carvalho</cp:lastModifiedBy>
  <cp:revision>5</cp:revision>
  <cp:lastPrinted>2024-03-28T14:03:00Z</cp:lastPrinted>
  <dcterms:created xsi:type="dcterms:W3CDTF">2025-09-23T12:03:00Z</dcterms:created>
  <dcterms:modified xsi:type="dcterms:W3CDTF">2026-01-11T20:57:00Z</dcterms:modified>
</cp:coreProperties>
</file>